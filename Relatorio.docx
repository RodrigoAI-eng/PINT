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276698" w14:textId="77777777" w:rsidR="002044D2" w:rsidRPr="002044D2" w:rsidRDefault="002044D2" w:rsidP="002044D2">
      <w:pPr>
        <w:spacing w:before="0" w:after="0"/>
        <w:jc w:val="center"/>
        <w:rPr>
          <w:b/>
          <w:sz w:val="28"/>
          <w:szCs w:val="28"/>
        </w:rPr>
      </w:pPr>
      <w:r w:rsidRPr="002044D2">
        <w:rPr>
          <w:b/>
          <w:sz w:val="28"/>
          <w:szCs w:val="28"/>
        </w:rPr>
        <w:t>IPV – Instituto Politécnico de Viseu</w:t>
      </w:r>
    </w:p>
    <w:p w14:paraId="0597C637" w14:textId="77777777" w:rsidR="002044D2" w:rsidRPr="002044D2" w:rsidRDefault="002044D2" w:rsidP="002044D2">
      <w:pPr>
        <w:spacing w:before="0" w:after="0"/>
        <w:jc w:val="center"/>
        <w:rPr>
          <w:b/>
          <w:sz w:val="28"/>
          <w:szCs w:val="28"/>
        </w:rPr>
      </w:pPr>
      <w:r w:rsidRPr="002044D2">
        <w:rPr>
          <w:b/>
          <w:sz w:val="28"/>
          <w:szCs w:val="28"/>
        </w:rPr>
        <w:t>ESTGV – Escola Superior de Tecnologia e Gestão de Viseu</w:t>
      </w:r>
    </w:p>
    <w:p w14:paraId="2A9BDC29" w14:textId="77777777" w:rsidR="002044D2" w:rsidRPr="002044D2" w:rsidRDefault="002044D2" w:rsidP="002044D2">
      <w:pPr>
        <w:spacing w:before="0" w:after="0"/>
        <w:jc w:val="center"/>
        <w:rPr>
          <w:b/>
          <w:sz w:val="28"/>
          <w:szCs w:val="28"/>
        </w:rPr>
      </w:pPr>
      <w:r w:rsidRPr="002044D2">
        <w:rPr>
          <w:b/>
          <w:sz w:val="28"/>
          <w:szCs w:val="28"/>
        </w:rPr>
        <w:t xml:space="preserve">Departamento de </w:t>
      </w:r>
      <w:r w:rsidR="007C68FF">
        <w:rPr>
          <w:b/>
          <w:sz w:val="28"/>
          <w:szCs w:val="28"/>
        </w:rPr>
        <w:t>Informática</w:t>
      </w:r>
    </w:p>
    <w:p w14:paraId="3859E2DE" w14:textId="77777777" w:rsidR="002044D2" w:rsidRDefault="002044D2" w:rsidP="002044D2">
      <w:pPr>
        <w:spacing w:before="0" w:after="0"/>
        <w:jc w:val="center"/>
        <w:rPr>
          <w:b/>
          <w:sz w:val="28"/>
          <w:szCs w:val="28"/>
        </w:rPr>
      </w:pPr>
    </w:p>
    <w:p w14:paraId="6B612D8C" w14:textId="77777777" w:rsidR="002044D2" w:rsidRPr="002044D2" w:rsidRDefault="007C68FF" w:rsidP="002044D2">
      <w:pPr>
        <w:spacing w:before="0" w:after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CD277CC" wp14:editId="614AB2C9">
            <wp:extent cx="2140240" cy="149289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228" cy="151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37F8" w14:textId="77777777" w:rsidR="002044D2" w:rsidRDefault="002044D2" w:rsidP="002044D2">
      <w:pPr>
        <w:spacing w:before="0" w:after="0"/>
        <w:jc w:val="center"/>
        <w:rPr>
          <w:b/>
          <w:sz w:val="28"/>
          <w:szCs w:val="28"/>
        </w:rPr>
      </w:pPr>
    </w:p>
    <w:p w14:paraId="1DF8CBFC" w14:textId="379CAEB2" w:rsidR="002044D2" w:rsidRPr="002044D2" w:rsidRDefault="000B3A2F" w:rsidP="002044D2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Layout da Aplicação Móvel</w:t>
      </w:r>
    </w:p>
    <w:p w14:paraId="6CB6406F" w14:textId="77777777" w:rsidR="002044D2" w:rsidRPr="002044D2" w:rsidRDefault="002044D2" w:rsidP="002044D2">
      <w:pPr>
        <w:spacing w:before="0" w:after="0"/>
        <w:jc w:val="center"/>
        <w:rPr>
          <w:b/>
          <w:sz w:val="28"/>
          <w:szCs w:val="28"/>
        </w:rPr>
      </w:pPr>
    </w:p>
    <w:p w14:paraId="695565C5" w14:textId="3F058849" w:rsidR="002044D2" w:rsidRPr="002044D2" w:rsidRDefault="007C68FF" w:rsidP="007433D8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Licenciatura em Engenharia Informática</w:t>
      </w:r>
    </w:p>
    <w:p w14:paraId="0C2E2DC8" w14:textId="77777777" w:rsidR="002044D2" w:rsidRDefault="002044D2" w:rsidP="00636D7A">
      <w:pPr>
        <w:spacing w:before="0" w:after="0"/>
        <w:ind w:left="708" w:hanging="708"/>
        <w:jc w:val="center"/>
        <w:rPr>
          <w:b/>
          <w:sz w:val="28"/>
          <w:szCs w:val="28"/>
        </w:rPr>
      </w:pPr>
    </w:p>
    <w:p w14:paraId="5E5B5503" w14:textId="77777777" w:rsidR="007433D8" w:rsidRPr="002044D2" w:rsidRDefault="007433D8" w:rsidP="00636D7A">
      <w:pPr>
        <w:spacing w:before="0" w:after="0"/>
        <w:ind w:left="708" w:hanging="708"/>
        <w:jc w:val="center"/>
        <w:rPr>
          <w:b/>
          <w:sz w:val="28"/>
          <w:szCs w:val="28"/>
        </w:rPr>
      </w:pPr>
    </w:p>
    <w:p w14:paraId="41D35440" w14:textId="7F2AEEE9" w:rsidR="002044D2" w:rsidRDefault="002044D2" w:rsidP="000B3A2F">
      <w:pPr>
        <w:spacing w:before="0" w:after="0"/>
        <w:jc w:val="center"/>
        <w:rPr>
          <w:b/>
          <w:sz w:val="28"/>
          <w:szCs w:val="28"/>
        </w:rPr>
      </w:pPr>
      <w:r w:rsidRPr="002044D2">
        <w:rPr>
          <w:b/>
          <w:sz w:val="28"/>
          <w:szCs w:val="28"/>
        </w:rPr>
        <w:t>Realizado por</w:t>
      </w:r>
    </w:p>
    <w:p w14:paraId="2E86C292" w14:textId="5A17F822" w:rsidR="003D711A" w:rsidRDefault="003D711A" w:rsidP="007433D8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Rodrigo Santos Nº2</w:t>
      </w:r>
      <w:r w:rsidR="0085102C">
        <w:rPr>
          <w:b/>
          <w:sz w:val="28"/>
          <w:szCs w:val="28"/>
        </w:rPr>
        <w:t>4993</w:t>
      </w:r>
    </w:p>
    <w:p w14:paraId="349F77E0" w14:textId="031C5CC4" w:rsidR="000B3A2F" w:rsidRPr="002044D2" w:rsidRDefault="000B3A2F" w:rsidP="007433D8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André Ferreira Nº25424</w:t>
      </w:r>
    </w:p>
    <w:p w14:paraId="6353F89C" w14:textId="77777777" w:rsidR="002044D2" w:rsidRPr="002044D2" w:rsidRDefault="002044D2" w:rsidP="002044D2">
      <w:pPr>
        <w:spacing w:before="0" w:after="0"/>
        <w:jc w:val="center"/>
        <w:rPr>
          <w:b/>
          <w:sz w:val="28"/>
          <w:szCs w:val="28"/>
        </w:rPr>
      </w:pPr>
    </w:p>
    <w:p w14:paraId="603AE017" w14:textId="77777777" w:rsidR="002044D2" w:rsidRDefault="002044D2" w:rsidP="002044D2">
      <w:pPr>
        <w:spacing w:before="0" w:after="0"/>
        <w:jc w:val="center"/>
        <w:rPr>
          <w:b/>
          <w:sz w:val="28"/>
          <w:szCs w:val="28"/>
        </w:rPr>
      </w:pPr>
    </w:p>
    <w:p w14:paraId="5A028FC2" w14:textId="77777777" w:rsidR="007433D8" w:rsidRDefault="007433D8" w:rsidP="002044D2">
      <w:pPr>
        <w:spacing w:before="0" w:after="0"/>
        <w:jc w:val="center"/>
        <w:rPr>
          <w:b/>
          <w:sz w:val="28"/>
          <w:szCs w:val="28"/>
        </w:rPr>
      </w:pPr>
    </w:p>
    <w:p w14:paraId="01B49988" w14:textId="77777777" w:rsidR="007433D8" w:rsidRPr="002044D2" w:rsidRDefault="007433D8" w:rsidP="002044D2">
      <w:pPr>
        <w:spacing w:before="0" w:after="0"/>
        <w:jc w:val="center"/>
        <w:rPr>
          <w:b/>
          <w:sz w:val="28"/>
          <w:szCs w:val="28"/>
        </w:rPr>
      </w:pPr>
    </w:p>
    <w:p w14:paraId="7C89EE78" w14:textId="77777777" w:rsidR="007433D8" w:rsidRDefault="007433D8" w:rsidP="002044D2">
      <w:pPr>
        <w:spacing w:before="0" w:after="0"/>
        <w:jc w:val="left"/>
        <w:rPr>
          <w:b/>
          <w:sz w:val="28"/>
          <w:szCs w:val="28"/>
        </w:rPr>
      </w:pPr>
    </w:p>
    <w:p w14:paraId="6AA4ABDF" w14:textId="77777777" w:rsidR="00203330" w:rsidRDefault="00203330" w:rsidP="002044D2">
      <w:pPr>
        <w:spacing w:before="0" w:after="0"/>
        <w:jc w:val="left"/>
        <w:rPr>
          <w:b/>
          <w:sz w:val="28"/>
          <w:szCs w:val="28"/>
        </w:rPr>
      </w:pPr>
    </w:p>
    <w:p w14:paraId="3B96E8F7" w14:textId="77777777" w:rsidR="007433D8" w:rsidRPr="002044D2" w:rsidRDefault="007433D8" w:rsidP="002044D2">
      <w:pPr>
        <w:spacing w:before="0" w:after="0"/>
        <w:jc w:val="left"/>
        <w:rPr>
          <w:b/>
          <w:sz w:val="28"/>
          <w:szCs w:val="28"/>
        </w:rPr>
      </w:pPr>
    </w:p>
    <w:p w14:paraId="54164D8E" w14:textId="77777777" w:rsidR="00664E57" w:rsidRDefault="002044D2" w:rsidP="00664E57">
      <w:pPr>
        <w:spacing w:before="0" w:after="0"/>
        <w:jc w:val="right"/>
        <w:rPr>
          <w:b/>
          <w:sz w:val="28"/>
          <w:szCs w:val="28"/>
        </w:rPr>
      </w:pPr>
      <w:r w:rsidRPr="002044D2">
        <w:rPr>
          <w:b/>
          <w:sz w:val="28"/>
          <w:szCs w:val="28"/>
        </w:rPr>
        <w:t>Viseu</w:t>
      </w:r>
      <w:r>
        <w:rPr>
          <w:b/>
          <w:sz w:val="28"/>
          <w:szCs w:val="28"/>
        </w:rPr>
        <w:t xml:space="preserve">, </w:t>
      </w:r>
      <w:r w:rsidR="003D711A">
        <w:rPr>
          <w:b/>
          <w:sz w:val="28"/>
          <w:szCs w:val="28"/>
        </w:rPr>
        <w:t>202</w:t>
      </w:r>
      <w:r w:rsidR="007433D8">
        <w:rPr>
          <w:b/>
          <w:sz w:val="28"/>
          <w:szCs w:val="28"/>
        </w:rPr>
        <w:t>5</w:t>
      </w:r>
    </w:p>
    <w:p w14:paraId="77CD0D5E" w14:textId="77777777" w:rsidR="00664E57" w:rsidRDefault="00664E57">
      <w:pPr>
        <w:spacing w:before="0" w:after="160" w:line="259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B12C39F" w14:textId="76AA2151" w:rsidR="002044D2" w:rsidRPr="00331D42" w:rsidRDefault="002044D2" w:rsidP="00664E57">
      <w:pPr>
        <w:spacing w:before="0" w:after="0"/>
        <w:jc w:val="center"/>
        <w:rPr>
          <w:b/>
          <w:sz w:val="28"/>
          <w:szCs w:val="28"/>
        </w:rPr>
      </w:pPr>
      <w:r w:rsidRPr="00331D42">
        <w:rPr>
          <w:b/>
          <w:sz w:val="28"/>
          <w:szCs w:val="28"/>
        </w:rPr>
        <w:lastRenderedPageBreak/>
        <w:t>IPV – Instituto Politécnico de Viseu</w:t>
      </w:r>
    </w:p>
    <w:p w14:paraId="69E761C2" w14:textId="77777777" w:rsidR="002044D2" w:rsidRPr="00331D42" w:rsidRDefault="002044D2" w:rsidP="00543F1E">
      <w:pPr>
        <w:spacing w:before="0" w:after="0"/>
        <w:jc w:val="center"/>
        <w:rPr>
          <w:b/>
          <w:sz w:val="28"/>
          <w:szCs w:val="28"/>
        </w:rPr>
      </w:pPr>
      <w:r w:rsidRPr="00331D42">
        <w:rPr>
          <w:b/>
          <w:sz w:val="28"/>
          <w:szCs w:val="28"/>
        </w:rPr>
        <w:t>ESTGV – Escola Superior de Tecnologia e Gestão de Viseu</w:t>
      </w:r>
    </w:p>
    <w:p w14:paraId="6C9E35C0" w14:textId="77777777" w:rsidR="002044D2" w:rsidRPr="00331D42" w:rsidRDefault="002044D2" w:rsidP="00543F1E">
      <w:pPr>
        <w:spacing w:before="0" w:after="0"/>
        <w:jc w:val="center"/>
        <w:rPr>
          <w:b/>
          <w:sz w:val="28"/>
          <w:szCs w:val="28"/>
        </w:rPr>
      </w:pPr>
      <w:r w:rsidRPr="00331D42">
        <w:rPr>
          <w:b/>
          <w:sz w:val="28"/>
          <w:szCs w:val="28"/>
        </w:rPr>
        <w:t xml:space="preserve">Departamento de </w:t>
      </w:r>
      <w:r w:rsidR="007C68FF">
        <w:rPr>
          <w:b/>
          <w:sz w:val="28"/>
          <w:szCs w:val="28"/>
        </w:rPr>
        <w:t>Informática</w:t>
      </w:r>
    </w:p>
    <w:p w14:paraId="0C8104A2" w14:textId="77777777" w:rsidR="002044D2" w:rsidRPr="00331D42" w:rsidRDefault="002044D2" w:rsidP="00543F1E">
      <w:pPr>
        <w:spacing w:before="0" w:after="0"/>
        <w:jc w:val="center"/>
        <w:rPr>
          <w:b/>
          <w:sz w:val="28"/>
          <w:szCs w:val="28"/>
        </w:rPr>
      </w:pPr>
    </w:p>
    <w:p w14:paraId="4C9B7452" w14:textId="77777777" w:rsidR="002044D2" w:rsidRPr="00331D42" w:rsidRDefault="002044D2" w:rsidP="00543F1E">
      <w:pPr>
        <w:spacing w:before="0" w:after="0"/>
        <w:jc w:val="center"/>
        <w:rPr>
          <w:b/>
          <w:sz w:val="28"/>
          <w:szCs w:val="28"/>
        </w:rPr>
      </w:pPr>
    </w:p>
    <w:p w14:paraId="02CA53D8" w14:textId="77777777" w:rsidR="002044D2" w:rsidRPr="00331D42" w:rsidRDefault="002044D2" w:rsidP="00543F1E">
      <w:pPr>
        <w:spacing w:before="0" w:after="0"/>
        <w:jc w:val="center"/>
        <w:rPr>
          <w:b/>
          <w:sz w:val="28"/>
          <w:szCs w:val="28"/>
        </w:rPr>
      </w:pPr>
    </w:p>
    <w:p w14:paraId="26FF4815" w14:textId="77777777" w:rsidR="002044D2" w:rsidRPr="00331D42" w:rsidRDefault="002044D2" w:rsidP="00543F1E">
      <w:pPr>
        <w:spacing w:before="0" w:after="0"/>
        <w:jc w:val="center"/>
        <w:rPr>
          <w:b/>
          <w:sz w:val="28"/>
          <w:szCs w:val="28"/>
        </w:rPr>
      </w:pPr>
    </w:p>
    <w:p w14:paraId="261442E2" w14:textId="77777777" w:rsidR="000B3A2F" w:rsidRPr="002044D2" w:rsidRDefault="000B3A2F" w:rsidP="000B3A2F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Layout da Aplicação Móvel</w:t>
      </w:r>
    </w:p>
    <w:p w14:paraId="1B6091CD" w14:textId="77777777" w:rsidR="002044D2" w:rsidRPr="00331D42" w:rsidRDefault="002044D2" w:rsidP="00543F1E">
      <w:pPr>
        <w:spacing w:before="0" w:after="0"/>
        <w:jc w:val="center"/>
        <w:rPr>
          <w:b/>
          <w:sz w:val="28"/>
          <w:szCs w:val="28"/>
        </w:rPr>
      </w:pPr>
    </w:p>
    <w:p w14:paraId="62C62995" w14:textId="77777777" w:rsidR="002044D2" w:rsidRPr="00331D42" w:rsidRDefault="007C68FF" w:rsidP="00543F1E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Licenciatura em Engenharia Informática</w:t>
      </w:r>
    </w:p>
    <w:p w14:paraId="6736173D" w14:textId="77777777" w:rsidR="002044D2" w:rsidRPr="00331D42" w:rsidRDefault="002044D2" w:rsidP="00543F1E">
      <w:pPr>
        <w:spacing w:before="0" w:after="0"/>
        <w:jc w:val="center"/>
        <w:rPr>
          <w:b/>
          <w:sz w:val="28"/>
          <w:szCs w:val="28"/>
        </w:rPr>
      </w:pPr>
    </w:p>
    <w:p w14:paraId="21265E65" w14:textId="77777777" w:rsidR="002044D2" w:rsidRPr="00331D42" w:rsidRDefault="002044D2" w:rsidP="00543F1E">
      <w:pPr>
        <w:spacing w:before="0" w:after="0"/>
        <w:jc w:val="center"/>
        <w:rPr>
          <w:b/>
          <w:sz w:val="28"/>
          <w:szCs w:val="28"/>
        </w:rPr>
      </w:pPr>
    </w:p>
    <w:p w14:paraId="58001D5C" w14:textId="77777777" w:rsidR="002044D2" w:rsidRPr="00331D42" w:rsidRDefault="002044D2" w:rsidP="00543F1E">
      <w:pPr>
        <w:spacing w:before="0" w:after="0"/>
        <w:jc w:val="center"/>
        <w:rPr>
          <w:b/>
          <w:sz w:val="28"/>
          <w:szCs w:val="28"/>
        </w:rPr>
      </w:pPr>
    </w:p>
    <w:p w14:paraId="6A704B08" w14:textId="1F65E825" w:rsidR="003D711A" w:rsidRPr="003D711A" w:rsidRDefault="002044D2" w:rsidP="000B3A2F">
      <w:pPr>
        <w:spacing w:before="0" w:after="0"/>
        <w:jc w:val="center"/>
        <w:rPr>
          <w:b/>
          <w:sz w:val="28"/>
          <w:szCs w:val="28"/>
        </w:rPr>
      </w:pPr>
      <w:r w:rsidRPr="00331D42">
        <w:rPr>
          <w:b/>
          <w:sz w:val="28"/>
          <w:szCs w:val="28"/>
        </w:rPr>
        <w:t>Realizado por</w:t>
      </w:r>
    </w:p>
    <w:p w14:paraId="6BB7C45D" w14:textId="79C4099B" w:rsidR="002044D2" w:rsidRDefault="003D711A" w:rsidP="003D711A">
      <w:pPr>
        <w:spacing w:before="0" w:after="0"/>
        <w:jc w:val="center"/>
        <w:rPr>
          <w:b/>
          <w:sz w:val="28"/>
          <w:szCs w:val="28"/>
        </w:rPr>
      </w:pPr>
      <w:r w:rsidRPr="003D711A">
        <w:rPr>
          <w:b/>
          <w:sz w:val="28"/>
          <w:szCs w:val="28"/>
        </w:rPr>
        <w:t>Rodrigo Santos Nº2</w:t>
      </w:r>
      <w:r w:rsidR="0085102C">
        <w:rPr>
          <w:b/>
          <w:sz w:val="28"/>
          <w:szCs w:val="28"/>
        </w:rPr>
        <w:t>4993</w:t>
      </w:r>
    </w:p>
    <w:p w14:paraId="7C841008" w14:textId="3DFF7E94" w:rsidR="000B3A2F" w:rsidRPr="00331D42" w:rsidRDefault="000B3A2F" w:rsidP="003D711A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André Ferreira Nº25424</w:t>
      </w:r>
    </w:p>
    <w:p w14:paraId="03F51CE0" w14:textId="77777777" w:rsidR="002044D2" w:rsidRPr="00331D42" w:rsidRDefault="002044D2" w:rsidP="00543F1E">
      <w:pPr>
        <w:spacing w:before="0" w:after="0"/>
        <w:jc w:val="center"/>
        <w:rPr>
          <w:b/>
          <w:sz w:val="28"/>
          <w:szCs w:val="28"/>
        </w:rPr>
      </w:pPr>
    </w:p>
    <w:p w14:paraId="6D615EDE" w14:textId="77777777" w:rsidR="002044D2" w:rsidRPr="00331D42" w:rsidRDefault="002044D2" w:rsidP="00543F1E">
      <w:pPr>
        <w:spacing w:before="0" w:after="0"/>
        <w:jc w:val="center"/>
        <w:rPr>
          <w:b/>
          <w:sz w:val="28"/>
          <w:szCs w:val="28"/>
        </w:rPr>
      </w:pPr>
    </w:p>
    <w:p w14:paraId="408E3AF7" w14:textId="77777777" w:rsidR="00203330" w:rsidRDefault="00203330" w:rsidP="00543F1E">
      <w:pPr>
        <w:spacing w:before="0" w:after="0"/>
        <w:jc w:val="right"/>
        <w:rPr>
          <w:b/>
          <w:sz w:val="28"/>
          <w:szCs w:val="28"/>
        </w:rPr>
      </w:pPr>
    </w:p>
    <w:p w14:paraId="57F35813" w14:textId="77777777" w:rsidR="00203330" w:rsidRDefault="00203330" w:rsidP="00543F1E">
      <w:pPr>
        <w:spacing w:before="0" w:after="0"/>
        <w:jc w:val="right"/>
        <w:rPr>
          <w:b/>
          <w:sz w:val="28"/>
          <w:szCs w:val="28"/>
        </w:rPr>
      </w:pPr>
    </w:p>
    <w:p w14:paraId="23B57CA9" w14:textId="77777777" w:rsidR="00203330" w:rsidRDefault="00203330" w:rsidP="00543F1E">
      <w:pPr>
        <w:spacing w:before="0" w:after="0"/>
        <w:jc w:val="right"/>
        <w:rPr>
          <w:b/>
          <w:sz w:val="28"/>
          <w:szCs w:val="28"/>
        </w:rPr>
      </w:pPr>
    </w:p>
    <w:p w14:paraId="2AC3DA75" w14:textId="77777777" w:rsidR="00203330" w:rsidRDefault="00203330" w:rsidP="00543F1E">
      <w:pPr>
        <w:spacing w:before="0" w:after="0"/>
        <w:jc w:val="right"/>
        <w:rPr>
          <w:b/>
          <w:sz w:val="28"/>
          <w:szCs w:val="28"/>
        </w:rPr>
      </w:pPr>
    </w:p>
    <w:p w14:paraId="4517F74D" w14:textId="77777777" w:rsidR="00203330" w:rsidRDefault="00203330" w:rsidP="00543F1E">
      <w:pPr>
        <w:spacing w:before="0" w:after="0"/>
        <w:jc w:val="right"/>
        <w:rPr>
          <w:b/>
          <w:sz w:val="28"/>
          <w:szCs w:val="28"/>
        </w:rPr>
      </w:pPr>
    </w:p>
    <w:p w14:paraId="4D449375" w14:textId="77777777" w:rsidR="00203330" w:rsidRDefault="00203330" w:rsidP="00543F1E">
      <w:pPr>
        <w:spacing w:before="0" w:after="0"/>
        <w:jc w:val="right"/>
        <w:rPr>
          <w:b/>
          <w:sz w:val="28"/>
          <w:szCs w:val="28"/>
        </w:rPr>
      </w:pPr>
    </w:p>
    <w:p w14:paraId="6F618E66" w14:textId="77777777" w:rsidR="00203330" w:rsidRDefault="00203330" w:rsidP="00543F1E">
      <w:pPr>
        <w:spacing w:before="0" w:after="0"/>
        <w:jc w:val="right"/>
        <w:rPr>
          <w:b/>
          <w:sz w:val="28"/>
          <w:szCs w:val="28"/>
        </w:rPr>
      </w:pPr>
    </w:p>
    <w:p w14:paraId="3F4C11E6" w14:textId="5AD9C4D9" w:rsidR="00F007A6" w:rsidRPr="00543F1E" w:rsidRDefault="002044D2" w:rsidP="00543F1E">
      <w:pPr>
        <w:spacing w:before="0" w:after="0"/>
        <w:jc w:val="right"/>
        <w:rPr>
          <w:sz w:val="28"/>
          <w:szCs w:val="28"/>
        </w:rPr>
      </w:pPr>
      <w:r w:rsidRPr="00331D42">
        <w:rPr>
          <w:b/>
          <w:sz w:val="28"/>
          <w:szCs w:val="28"/>
        </w:rPr>
        <w:t>Vise</w:t>
      </w:r>
      <w:r w:rsidR="00543F1E" w:rsidRPr="00331D42">
        <w:rPr>
          <w:b/>
          <w:sz w:val="28"/>
          <w:szCs w:val="28"/>
        </w:rPr>
        <w:t xml:space="preserve">u, </w:t>
      </w:r>
      <w:r w:rsidR="003D711A">
        <w:rPr>
          <w:b/>
          <w:sz w:val="28"/>
          <w:szCs w:val="28"/>
        </w:rPr>
        <w:t>202</w:t>
      </w:r>
      <w:r w:rsidR="007433D8">
        <w:rPr>
          <w:b/>
          <w:sz w:val="28"/>
          <w:szCs w:val="28"/>
        </w:rPr>
        <w:t>5</w:t>
      </w:r>
    </w:p>
    <w:p w14:paraId="337277EA" w14:textId="77777777" w:rsidR="008A6C9F" w:rsidRDefault="00DF6B01">
      <w:pPr>
        <w:pStyle w:val="Cabealhodondice"/>
      </w:pPr>
      <w:r>
        <w:br w:type="page"/>
      </w:r>
    </w:p>
    <w:sdt>
      <w:sdtPr>
        <w:id w:val="265809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F81894" w14:textId="672938BC" w:rsidR="00CA7326" w:rsidRDefault="00CA7326" w:rsidP="008A6C9F">
          <w:pPr>
            <w:spacing w:before="0" w:after="160" w:line="259" w:lineRule="auto"/>
            <w:jc w:val="left"/>
          </w:pPr>
          <w:r>
            <w:t>Índice</w:t>
          </w:r>
        </w:p>
        <w:p w14:paraId="29A5921C" w14:textId="4D069528" w:rsidR="008B35B5" w:rsidRDefault="00CA7326">
          <w:pPr>
            <w:pStyle w:val="ndice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973415" w:history="1">
            <w:r w:rsidR="008B35B5" w:rsidRPr="000B7AAD">
              <w:rPr>
                <w:rStyle w:val="Hiperligao"/>
                <w:noProof/>
              </w:rPr>
              <w:t>1</w:t>
            </w:r>
            <w:r w:rsidR="008B35B5">
              <w:rPr>
                <w:rFonts w:asciiTheme="minorHAnsi" w:eastAsiaTheme="minorEastAsia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="008B35B5" w:rsidRPr="000B7AAD">
              <w:rPr>
                <w:rStyle w:val="Hiperligao"/>
                <w:noProof/>
              </w:rPr>
              <w:t>Índice de Figuras</w:t>
            </w:r>
            <w:r w:rsidR="008B35B5">
              <w:rPr>
                <w:noProof/>
                <w:webHidden/>
              </w:rPr>
              <w:tab/>
            </w:r>
            <w:r w:rsidR="008B35B5">
              <w:rPr>
                <w:noProof/>
                <w:webHidden/>
              </w:rPr>
              <w:fldChar w:fldCharType="begin"/>
            </w:r>
            <w:r w:rsidR="008B35B5">
              <w:rPr>
                <w:noProof/>
                <w:webHidden/>
              </w:rPr>
              <w:instrText xml:space="preserve"> PAGEREF _Toc192973415 \h </w:instrText>
            </w:r>
            <w:r w:rsidR="008B35B5">
              <w:rPr>
                <w:noProof/>
                <w:webHidden/>
              </w:rPr>
            </w:r>
            <w:r w:rsidR="008B35B5">
              <w:rPr>
                <w:noProof/>
                <w:webHidden/>
              </w:rPr>
              <w:fldChar w:fldCharType="separate"/>
            </w:r>
            <w:r w:rsidR="005C5E50">
              <w:rPr>
                <w:noProof/>
                <w:webHidden/>
              </w:rPr>
              <w:t>4</w:t>
            </w:r>
            <w:r w:rsidR="008B35B5">
              <w:rPr>
                <w:noProof/>
                <w:webHidden/>
              </w:rPr>
              <w:fldChar w:fldCharType="end"/>
            </w:r>
          </w:hyperlink>
        </w:p>
        <w:p w14:paraId="4FE31257" w14:textId="0F3D5BF0" w:rsidR="008B35B5" w:rsidRDefault="008B35B5">
          <w:pPr>
            <w:pStyle w:val="ndice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973416" w:history="1">
            <w:r w:rsidRPr="000B7AAD">
              <w:rPr>
                <w:rStyle w:val="Hiperligao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0B7AAD">
              <w:rPr>
                <w:rStyle w:val="Hiperliga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5E5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36919" w14:textId="5DFB39F6" w:rsidR="008B35B5" w:rsidRDefault="008B35B5">
          <w:pPr>
            <w:pStyle w:val="ndice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973417" w:history="1">
            <w:r w:rsidRPr="000B7AAD">
              <w:rPr>
                <w:rStyle w:val="Hiperligao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0B7AAD">
              <w:rPr>
                <w:rStyle w:val="Hiperligao"/>
                <w:noProof/>
              </w:rPr>
              <w:t>Página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5E5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3C797" w14:textId="2B2F560F" w:rsidR="008B35B5" w:rsidRDefault="008B35B5">
          <w:pPr>
            <w:pStyle w:val="ndice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973418" w:history="1">
            <w:r w:rsidRPr="000B7AAD">
              <w:rPr>
                <w:rStyle w:val="Hiperligao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0B7AAD">
              <w:rPr>
                <w:rStyle w:val="Hiperligao"/>
                <w:noProof/>
              </w:rPr>
              <w:t>Filtros e pesquisas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5E5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CA7B8" w14:textId="3231C0B6" w:rsidR="008B35B5" w:rsidRDefault="008B35B5">
          <w:pPr>
            <w:pStyle w:val="ndice2"/>
            <w:tabs>
              <w:tab w:val="left" w:pos="96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973419" w:history="1">
            <w:r w:rsidRPr="000B7AAD">
              <w:rPr>
                <w:rStyle w:val="Hiperligao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0B7AAD">
              <w:rPr>
                <w:rStyle w:val="Hiperligao"/>
                <w:noProof/>
              </w:rPr>
              <w:t>Formadores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5E5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B4310" w14:textId="4F06A481" w:rsidR="008B35B5" w:rsidRDefault="008B35B5">
          <w:pPr>
            <w:pStyle w:val="ndice2"/>
            <w:tabs>
              <w:tab w:val="left" w:pos="96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973420" w:history="1">
            <w:r w:rsidRPr="000B7AAD">
              <w:rPr>
                <w:rStyle w:val="Hiperligao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0B7AAD">
              <w:rPr>
                <w:rStyle w:val="Hiperligao"/>
                <w:noProof/>
              </w:rPr>
              <w:t>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5E5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8BB83" w14:textId="0F7DDC75" w:rsidR="008B35B5" w:rsidRDefault="008B35B5">
          <w:pPr>
            <w:pStyle w:val="ndice2"/>
            <w:tabs>
              <w:tab w:val="left" w:pos="96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973421" w:history="1">
            <w:r w:rsidRPr="000B7AAD">
              <w:rPr>
                <w:rStyle w:val="Hiperligao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0B7AAD">
              <w:rPr>
                <w:rStyle w:val="Hiperligao"/>
                <w:noProof/>
              </w:rPr>
              <w:t>Curso Síncrono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5E5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E96C9" w14:textId="2CA908C9" w:rsidR="008B35B5" w:rsidRDefault="008B35B5">
          <w:pPr>
            <w:pStyle w:val="ndice3"/>
            <w:tabs>
              <w:tab w:val="left" w:pos="144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973422" w:history="1">
            <w:r w:rsidRPr="000B7AAD">
              <w:rPr>
                <w:rStyle w:val="Hiperligao"/>
                <w:noProof/>
              </w:rPr>
              <w:t>5.3.1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0B7AAD">
              <w:rPr>
                <w:rStyle w:val="Hiperligao"/>
                <w:noProof/>
              </w:rPr>
              <w:t>Formador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5E5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B8325" w14:textId="2D1F7645" w:rsidR="008B35B5" w:rsidRDefault="008B35B5">
          <w:pPr>
            <w:pStyle w:val="ndice3"/>
            <w:tabs>
              <w:tab w:val="left" w:pos="144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973423" w:history="1">
            <w:r w:rsidRPr="000B7AAD">
              <w:rPr>
                <w:rStyle w:val="Hiperligao"/>
                <w:noProof/>
              </w:rPr>
              <w:t>5.3.2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0B7AAD">
              <w:rPr>
                <w:rStyle w:val="Hiperligao"/>
                <w:noProof/>
              </w:rPr>
              <w:t>Formando não inscrito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5E5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31263" w14:textId="12C4CC07" w:rsidR="008B35B5" w:rsidRDefault="008B35B5">
          <w:pPr>
            <w:pStyle w:val="ndice3"/>
            <w:tabs>
              <w:tab w:val="left" w:pos="144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973424" w:history="1">
            <w:r w:rsidRPr="000B7AAD">
              <w:rPr>
                <w:rStyle w:val="Hiperligao"/>
                <w:noProof/>
              </w:rPr>
              <w:t>5.3.3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0B7AAD">
              <w:rPr>
                <w:rStyle w:val="Hiperligao"/>
                <w:noProof/>
              </w:rPr>
              <w:t>Formando inscrito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5E5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521D4" w14:textId="384A13D9" w:rsidR="008B35B5" w:rsidRDefault="008B35B5">
          <w:pPr>
            <w:pStyle w:val="ndice2"/>
            <w:tabs>
              <w:tab w:val="left" w:pos="96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973425" w:history="1">
            <w:r w:rsidRPr="000B7AAD">
              <w:rPr>
                <w:rStyle w:val="Hiperligao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0B7AAD">
              <w:rPr>
                <w:rStyle w:val="Hiperligao"/>
                <w:noProof/>
              </w:rPr>
              <w:t>Criar feddback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5E5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F8EE3" w14:textId="425050FD" w:rsidR="008B35B5" w:rsidRDefault="008B35B5">
          <w:pPr>
            <w:pStyle w:val="ndice2"/>
            <w:tabs>
              <w:tab w:val="left" w:pos="96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973426" w:history="1">
            <w:r w:rsidRPr="000B7AAD">
              <w:rPr>
                <w:rStyle w:val="Hiperligao"/>
                <w:noProof/>
              </w:rPr>
              <w:t>5.5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0B7AAD">
              <w:rPr>
                <w:rStyle w:val="Hiperligao"/>
                <w:noProof/>
              </w:rPr>
              <w:t>Curso Síncrono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5E5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9A89B" w14:textId="12187983" w:rsidR="008B35B5" w:rsidRDefault="008B35B5">
          <w:pPr>
            <w:pStyle w:val="ndice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973427" w:history="1">
            <w:r w:rsidRPr="000B7AAD">
              <w:rPr>
                <w:rStyle w:val="Hiperligao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0B7AAD">
              <w:rPr>
                <w:rStyle w:val="Hiperligao"/>
                <w:noProof/>
              </w:rPr>
              <w:t>Página pessoal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5E5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60BCF" w14:textId="4F6E460E" w:rsidR="008B35B5" w:rsidRDefault="008B35B5">
          <w:pPr>
            <w:pStyle w:val="ndice2"/>
            <w:tabs>
              <w:tab w:val="left" w:pos="96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973428" w:history="1">
            <w:r w:rsidRPr="000B7AAD">
              <w:rPr>
                <w:rStyle w:val="Hiperligao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0B7AAD">
              <w:rPr>
                <w:rStyle w:val="Hiperligao"/>
                <w:noProof/>
              </w:rPr>
              <w:t>Cursos Associados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5E5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00BAC" w14:textId="29A1EC33" w:rsidR="008B35B5" w:rsidRDefault="008B35B5">
          <w:pPr>
            <w:pStyle w:val="ndice2"/>
            <w:tabs>
              <w:tab w:val="left" w:pos="96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973429" w:history="1">
            <w:r w:rsidRPr="000B7AAD">
              <w:rPr>
                <w:rStyle w:val="Hiperligao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0B7AAD">
              <w:rPr>
                <w:rStyle w:val="Hiperligao"/>
                <w:noProof/>
              </w:rPr>
              <w:t>Dados pessoais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5E5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C888B" w14:textId="4BD8773C" w:rsidR="008B35B5" w:rsidRDefault="008B35B5">
          <w:pPr>
            <w:pStyle w:val="ndice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973430" w:history="1">
            <w:r w:rsidRPr="000B7AAD">
              <w:rPr>
                <w:rStyle w:val="Hiperligao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0B7AAD">
              <w:rPr>
                <w:rStyle w:val="Hiperligao"/>
                <w:noProof/>
              </w:rPr>
              <w:t>Criar 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5E5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F2C24" w14:textId="54E3137E" w:rsidR="008B35B5" w:rsidRDefault="008B35B5">
          <w:pPr>
            <w:pStyle w:val="ndice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973431" w:history="1">
            <w:r w:rsidRPr="000B7AAD">
              <w:rPr>
                <w:rStyle w:val="Hiperligao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0B7AAD">
              <w:rPr>
                <w:rStyle w:val="Hiperligao"/>
                <w:noProof/>
              </w:rPr>
              <w:t>BackOffice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5E5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D2D6F" w14:textId="22934029" w:rsidR="008B35B5" w:rsidRDefault="008B35B5">
          <w:pPr>
            <w:pStyle w:val="ndice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92973432" w:history="1">
            <w:r w:rsidRPr="000B7AAD">
              <w:rPr>
                <w:rStyle w:val="Hiperligao"/>
                <w:noProof/>
              </w:rPr>
              <w:t>9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0B7AAD">
              <w:rPr>
                <w:rStyle w:val="Hiperligao"/>
                <w:noProof/>
              </w:rPr>
              <w:t>Funcionalidades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_Toc192973432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5E5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3C586" w14:textId="5D34B252" w:rsidR="00CA7326" w:rsidRDefault="00CA7326">
          <w:r>
            <w:rPr>
              <w:b/>
              <w:bCs/>
            </w:rPr>
            <w:fldChar w:fldCharType="end"/>
          </w:r>
        </w:p>
      </w:sdtContent>
    </w:sdt>
    <w:p w14:paraId="16D5B52E" w14:textId="77777777" w:rsidR="00CA7326" w:rsidRDefault="00CA7326">
      <w:pPr>
        <w:spacing w:before="0" w:after="160" w:line="259" w:lineRule="auto"/>
        <w:jc w:val="left"/>
      </w:pPr>
    </w:p>
    <w:p w14:paraId="18E95B37" w14:textId="77777777" w:rsidR="00CA7326" w:rsidRDefault="00CA7326">
      <w:pPr>
        <w:spacing w:before="0" w:after="160" w:line="259" w:lineRule="auto"/>
        <w:jc w:val="left"/>
      </w:pPr>
    </w:p>
    <w:p w14:paraId="7E282B8B" w14:textId="77777777" w:rsidR="008B35B5" w:rsidRDefault="00CA7326">
      <w:pPr>
        <w:spacing w:before="0" w:after="160" w:line="259" w:lineRule="auto"/>
        <w:jc w:val="left"/>
      </w:pPr>
      <w:r>
        <w:br w:type="page"/>
      </w:r>
    </w:p>
    <w:p w14:paraId="55EFB5E0" w14:textId="6E2DAC92" w:rsidR="008B35B5" w:rsidRDefault="008B35B5" w:rsidP="008B35B5">
      <w:pPr>
        <w:pStyle w:val="Ttulo1"/>
      </w:pPr>
      <w:bookmarkStart w:id="0" w:name="_Toc192973415"/>
      <w:r>
        <w:lastRenderedPageBreak/>
        <w:t>Índice de Figuras</w:t>
      </w:r>
      <w:bookmarkEnd w:id="0"/>
    </w:p>
    <w:p w14:paraId="6895930C" w14:textId="2DDD07B9" w:rsidR="008B35B5" w:rsidRDefault="008B35B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92973376" w:history="1">
        <w:r w:rsidRPr="00EF49E6">
          <w:rPr>
            <w:rStyle w:val="Hiperligao"/>
            <w:noProof/>
          </w:rPr>
          <w:t>Figura 1-Login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_Toc192973376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5E5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D371AC3" w14:textId="667099C2" w:rsidR="008B35B5" w:rsidRDefault="008B35B5">
      <w:pPr>
        <w:pStyle w:val="ndicedeilustraes"/>
        <w:tabs>
          <w:tab w:val="left" w:pos="2753"/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973377" w:history="1">
        <w:r w:rsidRPr="00EF49E6">
          <w:rPr>
            <w:rStyle w:val="Hiperligao"/>
            <w:noProof/>
          </w:rPr>
          <w:t>Figura 2- Página principal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pt-PT"/>
            <w14:ligatures w14:val="standardContextual"/>
          </w:rPr>
          <w:tab/>
        </w:r>
        <w:r w:rsidRPr="00EF49E6">
          <w:rPr>
            <w:rStyle w:val="Hiperligao"/>
            <w:noProof/>
          </w:rPr>
          <w:t xml:space="preserve">      Figura 3-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_Toc192973377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5E5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0A77CA" w14:textId="68EC8FC5" w:rsidR="008B35B5" w:rsidRDefault="008B35B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973378" w:history="1">
        <w:r w:rsidRPr="00EF49E6">
          <w:rPr>
            <w:rStyle w:val="Hiperligao"/>
            <w:noProof/>
          </w:rPr>
          <w:t>Figura 4-Formadores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_Toc192973378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5E5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A26F20" w14:textId="7C3AADD4" w:rsidR="008B35B5" w:rsidRDefault="008B35B5">
      <w:pPr>
        <w:pStyle w:val="ndicedeilustraes"/>
        <w:tabs>
          <w:tab w:val="left" w:pos="3073"/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973379" w:history="1">
        <w:r w:rsidRPr="00EF49E6">
          <w:rPr>
            <w:rStyle w:val="Hiperligao"/>
            <w:noProof/>
          </w:rPr>
          <w:t>Figura 5-Filtros de categorias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pt-PT"/>
            <w14:ligatures w14:val="standardContextual"/>
          </w:rPr>
          <w:tab/>
        </w:r>
        <w:r w:rsidRPr="00EF49E6">
          <w:rPr>
            <w:rStyle w:val="Hiperligao"/>
            <w:noProof/>
          </w:rPr>
          <w:t xml:space="preserve">                          Figura 6-Formadores com filtros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_Toc192973379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5E5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48E0A4B" w14:textId="0E44DD63" w:rsidR="008B35B5" w:rsidRDefault="008B35B5">
      <w:pPr>
        <w:pStyle w:val="ndicedeilustraes"/>
        <w:tabs>
          <w:tab w:val="left" w:pos="1920"/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973380" w:history="1">
        <w:r w:rsidRPr="00EF49E6">
          <w:rPr>
            <w:rStyle w:val="Hiperligao"/>
            <w:noProof/>
          </w:rPr>
          <w:t>Figura 7-Cursos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pt-PT"/>
            <w14:ligatures w14:val="standardContextual"/>
          </w:rPr>
          <w:tab/>
        </w:r>
        <w:r w:rsidRPr="00EF49E6">
          <w:rPr>
            <w:rStyle w:val="Hiperligao"/>
            <w:noProof/>
          </w:rPr>
          <w:t xml:space="preserve">          Figura 8-Cursos com filtros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_Toc192973380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5E5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82DE020" w14:textId="7A193A6D" w:rsidR="008B35B5" w:rsidRDefault="008B35B5">
      <w:pPr>
        <w:pStyle w:val="ndicedeilustraes"/>
        <w:tabs>
          <w:tab w:val="left" w:pos="2720"/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973381" w:history="1">
        <w:r w:rsidRPr="00EF49E6">
          <w:rPr>
            <w:rStyle w:val="Hiperligao"/>
            <w:noProof/>
          </w:rPr>
          <w:t>Figura 9- Página do curso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pt-PT"/>
            <w14:ligatures w14:val="standardContextual"/>
          </w:rPr>
          <w:tab/>
        </w:r>
        <w:r w:rsidRPr="00EF49E6">
          <w:rPr>
            <w:rStyle w:val="Hiperligao"/>
            <w:noProof/>
          </w:rPr>
          <w:t xml:space="preserve">              Figura 10- Material disponibilizado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_Toc192973381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5E5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2FBEF49" w14:textId="0FED305D" w:rsidR="008B35B5" w:rsidRDefault="008B35B5">
      <w:pPr>
        <w:pStyle w:val="ndicedeilustraes"/>
        <w:tabs>
          <w:tab w:val="left" w:pos="2840"/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973382" w:history="1">
        <w:r w:rsidRPr="00EF49E6">
          <w:rPr>
            <w:rStyle w:val="Hiperligao"/>
            <w:noProof/>
          </w:rPr>
          <w:t>Figura 11- Página do curso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pt-PT"/>
            <w14:ligatures w14:val="standardContextual"/>
          </w:rPr>
          <w:tab/>
        </w:r>
        <w:r w:rsidRPr="00EF49E6">
          <w:rPr>
            <w:rStyle w:val="Hiperligao"/>
            <w:noProof/>
          </w:rPr>
          <w:t xml:space="preserve">                     Figura 10- Material disponibilizado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_Toc192973382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5E5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6179E2E" w14:textId="54A6AE43" w:rsidR="008B35B5" w:rsidRDefault="008B35B5">
      <w:pPr>
        <w:pStyle w:val="ndicedeilustraes"/>
        <w:tabs>
          <w:tab w:val="left" w:pos="3020"/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973383" w:history="1">
        <w:r w:rsidRPr="00EF49E6">
          <w:rPr>
            <w:rStyle w:val="Hiperligao"/>
            <w:noProof/>
          </w:rPr>
          <w:t xml:space="preserve">Figura 12- Página do curso   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pt-PT"/>
            <w14:ligatures w14:val="standardContextual"/>
          </w:rPr>
          <w:tab/>
        </w:r>
        <w:r w:rsidRPr="00EF49E6">
          <w:rPr>
            <w:rStyle w:val="Hiperligao"/>
            <w:noProof/>
          </w:rPr>
          <w:t xml:space="preserve">          Figura 13-Tópicos e Feedback   Figura 14- Tópico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_Toc192973383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5E5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31C42AD" w14:textId="317CB245" w:rsidR="008B35B5" w:rsidRDefault="008B35B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973384" w:history="1">
        <w:r w:rsidRPr="00EF49E6">
          <w:rPr>
            <w:rStyle w:val="Hiperligao"/>
            <w:noProof/>
          </w:rPr>
          <w:t>Figura 15- Página pessoal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_Toc192973384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5E5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3692FA" w14:textId="19DD412D" w:rsidR="008B35B5" w:rsidRDefault="008B35B5">
      <w:pPr>
        <w:pStyle w:val="ndicedeilustraes"/>
        <w:tabs>
          <w:tab w:val="left" w:pos="3060"/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973385" w:history="1">
        <w:r w:rsidRPr="00EF49E6">
          <w:rPr>
            <w:rStyle w:val="Hiperligao"/>
            <w:noProof/>
          </w:rPr>
          <w:t>Figura 16- Cursos associados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pt-PT"/>
            <w14:ligatures w14:val="standardContextual"/>
          </w:rPr>
          <w:tab/>
        </w:r>
        <w:r w:rsidRPr="00EF49E6">
          <w:rPr>
            <w:rStyle w:val="Hiperligao"/>
            <w:noProof/>
          </w:rPr>
          <w:t xml:space="preserve">         Figura 17- Informações adicionais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_Toc192973385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5E5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EB18080" w14:textId="7A58AA97" w:rsidR="008B35B5" w:rsidRDefault="008B35B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973386" w:history="1">
        <w:r w:rsidRPr="00EF49E6">
          <w:rPr>
            <w:rStyle w:val="Hiperligao"/>
            <w:noProof/>
          </w:rPr>
          <w:t>Figura 18- Página pessoal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_Toc192973386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5E5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A9B8CD6" w14:textId="19570708" w:rsidR="008B35B5" w:rsidRDefault="008B35B5">
      <w:pPr>
        <w:pStyle w:val="ndicedeilustraes"/>
        <w:tabs>
          <w:tab w:val="left" w:pos="3406"/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973387" w:history="1">
        <w:r w:rsidRPr="00EF49E6">
          <w:rPr>
            <w:rStyle w:val="Hiperligao"/>
            <w:noProof/>
          </w:rPr>
          <w:t>Figura 19- Categorias associadas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pt-PT"/>
            <w14:ligatures w14:val="standardContextual"/>
          </w:rPr>
          <w:tab/>
        </w:r>
        <w:r w:rsidRPr="00EF49E6">
          <w:rPr>
            <w:rStyle w:val="Hiperligao"/>
            <w:noProof/>
          </w:rPr>
          <w:t xml:space="preserve">         Figura 20- Cursos associados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_Toc192973387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5E5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C76BB84" w14:textId="619A026E" w:rsidR="008B35B5" w:rsidRDefault="008B35B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973388" w:history="1">
        <w:r w:rsidRPr="00EF49E6">
          <w:rPr>
            <w:rStyle w:val="Hiperligao"/>
            <w:noProof/>
          </w:rPr>
          <w:t>Figura 21-Criar curso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_Toc192973388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5E5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204A59F" w14:textId="26213741" w:rsidR="008B35B5" w:rsidRDefault="008B35B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973389" w:history="1">
        <w:r w:rsidRPr="00EF49E6">
          <w:rPr>
            <w:rStyle w:val="Hiperligao"/>
            <w:noProof/>
          </w:rPr>
          <w:t>Figura 22- BackOffice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_Toc192973389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5E5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752A98B" w14:textId="48A35DE3" w:rsidR="008B35B5" w:rsidRDefault="008B35B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PT"/>
          <w14:ligatures w14:val="standardContextual"/>
        </w:rPr>
      </w:pPr>
      <w:hyperlink w:anchor="_Toc192973390" w:history="1">
        <w:r w:rsidRPr="00EF49E6">
          <w:rPr>
            <w:rStyle w:val="Hiperligao"/>
            <w:noProof/>
          </w:rPr>
          <w:t>Figura 23- Funcionalidades</w:t>
        </w:r>
        <w:r w:rsidRPr="00EF49E6">
          <w:rPr>
            <w:rStyle w:val="Hiperligao"/>
            <w:noProof/>
          </w:rPr>
          <w:t xml:space="preserve"> </w:t>
        </w:r>
        <w:r w:rsidRPr="00EF49E6">
          <w:rPr>
            <w:rStyle w:val="Hiperligao"/>
            <w:noProof/>
          </w:rPr>
          <w:t>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_Toc192973390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5E5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55AD566" w14:textId="793EF8CF" w:rsidR="008B35B5" w:rsidRDefault="008B35B5">
      <w:pPr>
        <w:spacing w:before="0" w:after="160" w:line="259" w:lineRule="auto"/>
        <w:jc w:val="left"/>
      </w:pPr>
      <w:r>
        <w:fldChar w:fldCharType="end"/>
      </w:r>
    </w:p>
    <w:p w14:paraId="07AF50FA" w14:textId="661B6E14" w:rsidR="008B35B5" w:rsidRDefault="008B35B5">
      <w:pPr>
        <w:spacing w:before="0" w:after="160" w:line="259" w:lineRule="auto"/>
        <w:jc w:val="left"/>
      </w:pPr>
      <w:r>
        <w:br w:type="page"/>
      </w:r>
    </w:p>
    <w:p w14:paraId="1660C43F" w14:textId="77777777" w:rsidR="00CA7326" w:rsidRDefault="00CA7326">
      <w:pPr>
        <w:spacing w:before="0" w:after="160" w:line="259" w:lineRule="auto"/>
        <w:jc w:val="left"/>
        <w:rPr>
          <w:rFonts w:ascii="Arial" w:eastAsiaTheme="majorEastAsia" w:hAnsi="Arial" w:cstheme="majorBidi"/>
          <w:b/>
          <w:sz w:val="48"/>
          <w:szCs w:val="32"/>
        </w:rPr>
      </w:pPr>
    </w:p>
    <w:p w14:paraId="6BA9AA63" w14:textId="2701B5FC" w:rsidR="00203330" w:rsidRPr="005A79BB" w:rsidRDefault="00203330" w:rsidP="005A79BB">
      <w:pPr>
        <w:pStyle w:val="Ttulo1"/>
      </w:pPr>
      <w:bookmarkStart w:id="1" w:name="_Toc192973416"/>
      <w:r w:rsidRPr="005A79BB">
        <w:t>Login</w:t>
      </w:r>
      <w:bookmarkEnd w:id="1"/>
    </w:p>
    <w:p w14:paraId="1490ED24" w14:textId="77777777" w:rsidR="00203330" w:rsidRDefault="00203330" w:rsidP="00203330">
      <w:pPr>
        <w:pStyle w:val="NormalWeb"/>
        <w:ind w:firstLine="432"/>
      </w:pPr>
      <w:r>
        <w:t xml:space="preserve">O </w:t>
      </w:r>
      <w:r w:rsidRPr="00203330">
        <w:rPr>
          <w:rStyle w:val="Forte"/>
          <w:b w:val="0"/>
          <w:bCs w:val="0"/>
        </w:rPr>
        <w:t>login</w:t>
      </w:r>
      <w:r>
        <w:t xml:space="preserve"> na aplicação permite o acesso dinâmico dos utilizadores, garantindo que apenas aqueles com credenciais válidas possam entrar no sistema.</w:t>
      </w:r>
    </w:p>
    <w:p w14:paraId="16E64111" w14:textId="77777777" w:rsidR="00203330" w:rsidRDefault="00203330" w:rsidP="00203330">
      <w:pPr>
        <w:pStyle w:val="NormalWeb"/>
        <w:ind w:firstLine="432"/>
      </w:pPr>
      <w:r>
        <w:t>Cada utilizador autenticado terá permissões específicas, definidas com base no seu cargo. Assim, ao iniciar sessão, o sistema verifica automaticamente os privilégios do utilizador e ajusta as opções disponíveis no menu.</w:t>
      </w:r>
    </w:p>
    <w:p w14:paraId="7BDC811C" w14:textId="555218E4" w:rsidR="00203330" w:rsidRDefault="00203330" w:rsidP="00203330">
      <w:pPr>
        <w:pStyle w:val="NormalWeb"/>
        <w:ind w:firstLine="432"/>
      </w:pPr>
      <w:r>
        <w:t>Além disso, novos utilizadores registados na base de dados, têm de alterar a sua palavra-passe, ao fim de efetuar login pela primeira vez.</w:t>
      </w:r>
    </w:p>
    <w:p w14:paraId="7630C71A" w14:textId="77777777" w:rsidR="00203330" w:rsidRDefault="00203330" w:rsidP="00203330">
      <w:pPr>
        <w:pStyle w:val="NormalWeb"/>
        <w:ind w:firstLine="432"/>
      </w:pPr>
    </w:p>
    <w:p w14:paraId="2B36ECCB" w14:textId="77777777" w:rsidR="00203330" w:rsidRDefault="00203330" w:rsidP="00203330">
      <w:pPr>
        <w:keepNext/>
        <w:jc w:val="center"/>
      </w:pPr>
      <w:r w:rsidRPr="001704DB">
        <w:rPr>
          <w:noProof/>
        </w:rPr>
        <w:drawing>
          <wp:inline distT="0" distB="0" distL="0" distR="0" wp14:anchorId="5EF8E1D1" wp14:editId="28C5B437">
            <wp:extent cx="2167247" cy="3663538"/>
            <wp:effectExtent l="0" t="0" r="5080" b="0"/>
            <wp:docPr id="131699383" name="Imagem 1" descr="Uma imagem com texto, captura de ecrã, Tipo de letra, logótipo&#10;&#10;Os conteúdos gerados por IA poderão estar incorretos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9383" name="Imagem 1" descr="Uma imagem com texto, captura de ecrã, Tipo de letra, logótipo&#10;&#10;Os conteúdos gerados por IA poderão estar incorretos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816" cy="366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C4F7" w14:textId="1334E9AD" w:rsidR="00203330" w:rsidRPr="00203330" w:rsidRDefault="00203330" w:rsidP="00203330">
      <w:pPr>
        <w:pStyle w:val="Legenda"/>
        <w:jc w:val="center"/>
      </w:pPr>
      <w:bookmarkStart w:id="2" w:name="_Toc192973376"/>
      <w:r>
        <w:t xml:space="preserve">Figura </w:t>
      </w:r>
      <w:fldSimple w:instr=" SEQ Figura \* ARABIC ">
        <w:r w:rsidR="005C5E50">
          <w:rPr>
            <w:noProof/>
          </w:rPr>
          <w:t>1</w:t>
        </w:r>
      </w:fldSimple>
      <w:r>
        <w:t>-Login</w:t>
      </w:r>
      <w:bookmarkEnd w:id="2"/>
    </w:p>
    <w:p w14:paraId="4D63CCD0" w14:textId="66FA86B5" w:rsidR="00203330" w:rsidRDefault="00203330" w:rsidP="00203330">
      <w:pPr>
        <w:pStyle w:val="Ttulo1"/>
        <w:rPr>
          <w:spacing w:val="-10"/>
          <w:kern w:val="28"/>
          <w:szCs w:val="56"/>
        </w:rPr>
      </w:pPr>
      <w:r>
        <w:br w:type="page"/>
      </w:r>
    </w:p>
    <w:p w14:paraId="651DD9D4" w14:textId="77777777" w:rsidR="005A79BB" w:rsidRDefault="005A79BB" w:rsidP="005A79BB">
      <w:pPr>
        <w:pStyle w:val="Ttulo1"/>
      </w:pPr>
      <w:bookmarkStart w:id="3" w:name="_Toc192973417"/>
      <w:r w:rsidRPr="005A79BB">
        <w:lastRenderedPageBreak/>
        <w:t>Página inicial</w:t>
      </w:r>
      <w:bookmarkEnd w:id="3"/>
    </w:p>
    <w:p w14:paraId="78573FD4" w14:textId="77777777" w:rsidR="005A79BB" w:rsidRDefault="00203330" w:rsidP="005A79BB">
      <w:pPr>
        <w:pStyle w:val="SemEspaamento"/>
        <w:ind w:firstLine="432"/>
      </w:pPr>
      <w:r>
        <w:t>Nas imagens apresentadas, pode-se observar a página principal e o respetivo menu.</w:t>
      </w:r>
    </w:p>
    <w:p w14:paraId="0494D560" w14:textId="77777777" w:rsidR="005A79BB" w:rsidRDefault="005A79BB" w:rsidP="005A79BB">
      <w:pPr>
        <w:pStyle w:val="SemEspaamento"/>
        <w:ind w:firstLine="432"/>
      </w:pPr>
    </w:p>
    <w:p w14:paraId="126E70A7" w14:textId="79882DF0" w:rsidR="00203330" w:rsidRDefault="00203330" w:rsidP="005A79BB">
      <w:pPr>
        <w:pStyle w:val="SemEspaamento"/>
        <w:ind w:firstLine="432"/>
        <w:rPr>
          <w:noProof/>
        </w:rPr>
      </w:pPr>
      <w:r>
        <w:t>O menu adapta-se consoante o cargo do utilizador. Por exemplo, um administrador terá acesso ao BackOffice, enquanto um utilizador comum não possuirá essa permissão.</w:t>
      </w:r>
      <w:r>
        <w:rPr>
          <w:noProof/>
        </w:rPr>
        <w:t xml:space="preserve"> </w:t>
      </w:r>
    </w:p>
    <w:p w14:paraId="5B7A4A16" w14:textId="77777777" w:rsidR="005A79BB" w:rsidRDefault="005A79BB" w:rsidP="005A79BB">
      <w:pPr>
        <w:pStyle w:val="SemEspaamento"/>
        <w:ind w:firstLine="432"/>
      </w:pPr>
    </w:p>
    <w:p w14:paraId="6102B985" w14:textId="1FA8310D" w:rsidR="00203330" w:rsidRDefault="00C5047B" w:rsidP="00203330">
      <w:pPr>
        <w:keepNext/>
        <w:ind w:firstLine="708"/>
        <w:jc w:val="left"/>
      </w:pPr>
      <w:r>
        <w:rPr>
          <w:noProof/>
        </w:rPr>
        <w:drawing>
          <wp:inline distT="0" distB="0" distL="0" distR="0" wp14:anchorId="0AFEB215" wp14:editId="3FC826EB">
            <wp:extent cx="2226623" cy="3668371"/>
            <wp:effectExtent l="0" t="0" r="2540" b="8890"/>
            <wp:docPr id="2139980740" name="Imagem 3" descr="Uma imagem com texto, captura de ecrã, diagrama, design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80740" name="Imagem 3" descr="Uma imagem com texto, captura de ecrã, diagrama, design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638" cy="369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3330">
        <w:tab/>
      </w:r>
      <w:r w:rsidR="00203330">
        <w:tab/>
      </w:r>
      <w:r w:rsidR="00203330" w:rsidRPr="000C4A4D">
        <w:rPr>
          <w:noProof/>
        </w:rPr>
        <w:drawing>
          <wp:inline distT="0" distB="0" distL="0" distR="0" wp14:anchorId="0F4642EC" wp14:editId="1561A25E">
            <wp:extent cx="2238499" cy="3687128"/>
            <wp:effectExtent l="0" t="0" r="0" b="8890"/>
            <wp:docPr id="94496742" name="Imagem 1" descr="Uma imagem com texto, captura de ecrã, software, diagram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6742" name="Imagem 1" descr="Uma imagem com texto, captura de ecrã, software, diagrama&#10;&#10;Os conteúdos gerados por IA poderão estar incorretos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412" cy="36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0AC0" w14:textId="2239B5EF" w:rsidR="00203330" w:rsidRDefault="00203330" w:rsidP="00512264">
      <w:pPr>
        <w:pStyle w:val="Legenda"/>
        <w:ind w:left="708" w:firstLine="708"/>
        <w:jc w:val="left"/>
      </w:pPr>
      <w:bookmarkStart w:id="4" w:name="_Toc192973377"/>
      <w:r>
        <w:t xml:space="preserve">Figura </w:t>
      </w:r>
      <w:fldSimple w:instr=" SEQ Figura \* ARABIC ">
        <w:r w:rsidR="005C5E50">
          <w:rPr>
            <w:noProof/>
          </w:rPr>
          <w:t>2</w:t>
        </w:r>
      </w:fldSimple>
      <w:r>
        <w:t>-</w:t>
      </w:r>
      <w:r w:rsidRPr="00203330">
        <w:t xml:space="preserve"> </w:t>
      </w:r>
      <w:r w:rsidR="00512264">
        <w:t>Página principal</w:t>
      </w:r>
      <w:r>
        <w:tab/>
      </w:r>
      <w:r>
        <w:tab/>
      </w:r>
      <w:r w:rsidR="00512264">
        <w:t xml:space="preserve">  </w:t>
      </w:r>
      <w:r>
        <w:tab/>
      </w:r>
      <w:r w:rsidR="00512264">
        <w:tab/>
      </w:r>
      <w:r w:rsidR="00512264">
        <w:tab/>
      </w:r>
      <w:r>
        <w:t xml:space="preserve">Figura </w:t>
      </w:r>
      <w:fldSimple w:instr=" SEQ Figura \* ARABIC ">
        <w:r w:rsidR="005C5E50">
          <w:rPr>
            <w:noProof/>
          </w:rPr>
          <w:t>3</w:t>
        </w:r>
      </w:fldSimple>
      <w:r>
        <w:t>-</w:t>
      </w:r>
      <w:r w:rsidRPr="00203330">
        <w:t xml:space="preserve"> </w:t>
      </w:r>
      <w:r>
        <w:t>Menu</w:t>
      </w:r>
      <w:bookmarkEnd w:id="4"/>
      <w:r>
        <w:t xml:space="preserve"> </w:t>
      </w:r>
    </w:p>
    <w:p w14:paraId="5FF559C4" w14:textId="13619E80" w:rsidR="000C4A4D" w:rsidRPr="000C4A4D" w:rsidRDefault="00203330" w:rsidP="00203330">
      <w:pPr>
        <w:jc w:val="left"/>
      </w:pPr>
      <w:r>
        <w:tab/>
      </w:r>
      <w:r>
        <w:tab/>
      </w:r>
    </w:p>
    <w:p w14:paraId="2D6B56F8" w14:textId="77777777" w:rsidR="008A314A" w:rsidRDefault="008A314A" w:rsidP="008A314A">
      <w:pPr>
        <w:tabs>
          <w:tab w:val="left" w:pos="2392"/>
        </w:tabs>
      </w:pPr>
    </w:p>
    <w:p w14:paraId="76E649C8" w14:textId="77777777" w:rsidR="00C5047B" w:rsidRDefault="00C5047B" w:rsidP="008A314A">
      <w:pPr>
        <w:tabs>
          <w:tab w:val="left" w:pos="2392"/>
        </w:tabs>
      </w:pPr>
    </w:p>
    <w:p w14:paraId="30F7CB1D" w14:textId="77777777" w:rsidR="00C5047B" w:rsidRDefault="00C5047B" w:rsidP="008A314A">
      <w:pPr>
        <w:tabs>
          <w:tab w:val="left" w:pos="2392"/>
        </w:tabs>
      </w:pPr>
    </w:p>
    <w:p w14:paraId="564AC083" w14:textId="77777777" w:rsidR="00C5047B" w:rsidRDefault="00C5047B" w:rsidP="008A314A">
      <w:pPr>
        <w:tabs>
          <w:tab w:val="left" w:pos="2392"/>
        </w:tabs>
      </w:pPr>
    </w:p>
    <w:p w14:paraId="795A7418" w14:textId="77777777" w:rsidR="00C5047B" w:rsidRDefault="00C5047B" w:rsidP="008A314A">
      <w:pPr>
        <w:tabs>
          <w:tab w:val="left" w:pos="2392"/>
        </w:tabs>
      </w:pPr>
    </w:p>
    <w:p w14:paraId="01DB0236" w14:textId="77777777" w:rsidR="00C5047B" w:rsidRDefault="00C5047B" w:rsidP="008A314A">
      <w:pPr>
        <w:tabs>
          <w:tab w:val="left" w:pos="2392"/>
        </w:tabs>
      </w:pPr>
    </w:p>
    <w:p w14:paraId="29C76B8F" w14:textId="77777777" w:rsidR="00C5047B" w:rsidRDefault="00C5047B" w:rsidP="006C58E0">
      <w:pPr>
        <w:pStyle w:val="SemEspaamento"/>
      </w:pPr>
    </w:p>
    <w:p w14:paraId="3EC8C870" w14:textId="3760CB5D" w:rsidR="005A79BB" w:rsidRDefault="005A79BB" w:rsidP="005A79BB">
      <w:pPr>
        <w:pStyle w:val="Ttulo1"/>
      </w:pPr>
      <w:bookmarkStart w:id="5" w:name="_Toc192973418"/>
      <w:r>
        <w:lastRenderedPageBreak/>
        <w:t>Filtros e pesquisas</w:t>
      </w:r>
      <w:bookmarkEnd w:id="5"/>
      <w:r w:rsidR="006C58E0">
        <w:tab/>
      </w:r>
    </w:p>
    <w:p w14:paraId="75B33B2D" w14:textId="16A12302" w:rsidR="006C58E0" w:rsidRDefault="006C58E0" w:rsidP="005A79BB">
      <w:pPr>
        <w:pStyle w:val="SemEspaamento"/>
        <w:ind w:firstLine="432"/>
      </w:pPr>
      <w:r w:rsidRPr="006C58E0">
        <w:t xml:space="preserve">Como se pode observar no menu, existem as opções </w:t>
      </w:r>
      <w:r w:rsidRPr="006C58E0">
        <w:rPr>
          <w:b/>
          <w:bCs/>
        </w:rPr>
        <w:t>Formadores</w:t>
      </w:r>
      <w:r w:rsidRPr="006C58E0">
        <w:t xml:space="preserve">, </w:t>
      </w:r>
      <w:r w:rsidRPr="006C58E0">
        <w:rPr>
          <w:b/>
          <w:bCs/>
        </w:rPr>
        <w:t>Cursos</w:t>
      </w:r>
      <w:r w:rsidRPr="006C58E0">
        <w:t xml:space="preserve">, </w:t>
      </w:r>
      <w:r w:rsidRPr="006C58E0">
        <w:rPr>
          <w:b/>
          <w:bCs/>
        </w:rPr>
        <w:t>Formandos</w:t>
      </w:r>
      <w:r w:rsidRPr="006C58E0">
        <w:t xml:space="preserve"> e </w:t>
      </w:r>
      <w:r w:rsidRPr="006C58E0">
        <w:rPr>
          <w:b/>
          <w:bCs/>
        </w:rPr>
        <w:t>Cursos Associados</w:t>
      </w:r>
      <w:r w:rsidRPr="006C58E0">
        <w:t>.</w:t>
      </w:r>
    </w:p>
    <w:p w14:paraId="2170C10B" w14:textId="77777777" w:rsidR="006C58E0" w:rsidRPr="006C58E0" w:rsidRDefault="006C58E0" w:rsidP="006C58E0">
      <w:pPr>
        <w:pStyle w:val="SemEspaamento"/>
      </w:pPr>
    </w:p>
    <w:p w14:paraId="77F222FB" w14:textId="2F09F175" w:rsidR="006C58E0" w:rsidRDefault="006C58E0" w:rsidP="006C58E0">
      <w:pPr>
        <w:pStyle w:val="SemEspaamento"/>
      </w:pPr>
      <w:r>
        <w:tab/>
      </w:r>
      <w:r w:rsidRPr="006C58E0">
        <w:t xml:space="preserve">Ao clicar em </w:t>
      </w:r>
      <w:r w:rsidRPr="006C58E0">
        <w:rPr>
          <w:b/>
          <w:bCs/>
        </w:rPr>
        <w:t>Formadores</w:t>
      </w:r>
      <w:r w:rsidR="005A79BB">
        <w:rPr>
          <w:b/>
          <w:bCs/>
        </w:rPr>
        <w:t>, Cursos</w:t>
      </w:r>
      <w:r w:rsidRPr="006C58E0">
        <w:t xml:space="preserve"> ou </w:t>
      </w:r>
      <w:r w:rsidRPr="006C58E0">
        <w:rPr>
          <w:b/>
          <w:bCs/>
        </w:rPr>
        <w:t>Formandos</w:t>
      </w:r>
      <w:r w:rsidRPr="006C58E0">
        <w:t xml:space="preserve">, é apresentada uma página com a lista completa dos registados na aplicação, organizados por </w:t>
      </w:r>
      <w:r w:rsidRPr="006C58E0">
        <w:rPr>
          <w:b/>
          <w:bCs/>
        </w:rPr>
        <w:t>Categoria</w:t>
      </w:r>
      <w:r w:rsidRPr="006C58E0">
        <w:t xml:space="preserve">. Por exemplo, os formadores e formandos podem estar agrupados em áreas como </w:t>
      </w:r>
      <w:r w:rsidRPr="006C58E0">
        <w:rPr>
          <w:b/>
          <w:bCs/>
        </w:rPr>
        <w:t>Programação</w:t>
      </w:r>
      <w:r w:rsidRPr="006C58E0">
        <w:t xml:space="preserve"> ou </w:t>
      </w:r>
      <w:r w:rsidRPr="006C58E0">
        <w:rPr>
          <w:b/>
          <w:bCs/>
        </w:rPr>
        <w:t>Matemática</w:t>
      </w:r>
      <w:r w:rsidRPr="006C58E0">
        <w:t>.</w:t>
      </w:r>
    </w:p>
    <w:p w14:paraId="107B8707" w14:textId="77777777" w:rsidR="006C58E0" w:rsidRPr="006C58E0" w:rsidRDefault="006C58E0" w:rsidP="006C58E0">
      <w:pPr>
        <w:pStyle w:val="SemEspaamento"/>
      </w:pPr>
    </w:p>
    <w:p w14:paraId="1F34FE48" w14:textId="18A06ECB" w:rsidR="006C58E0" w:rsidRDefault="006C58E0" w:rsidP="006C58E0">
      <w:pPr>
        <w:pStyle w:val="SemEspaamento"/>
      </w:pPr>
      <w:r>
        <w:tab/>
      </w:r>
      <w:r w:rsidRPr="006C58E0">
        <w:t xml:space="preserve">Além disso, a página inclui filtros que permitem </w:t>
      </w:r>
      <w:r w:rsidR="005A79BB">
        <w:t>facilitar</w:t>
      </w:r>
      <w:r w:rsidRPr="006C58E0">
        <w:t xml:space="preserve"> a pesquisa</w:t>
      </w:r>
      <w:r w:rsidR="005A79BB">
        <w:t xml:space="preserve"> como</w:t>
      </w:r>
      <w:r w:rsidRPr="006C58E0">
        <w:t xml:space="preserve"> </w:t>
      </w:r>
      <w:r w:rsidRPr="006C58E0">
        <w:rPr>
          <w:b/>
          <w:bCs/>
        </w:rPr>
        <w:t>Nome</w:t>
      </w:r>
      <w:r w:rsidRPr="006C58E0">
        <w:t xml:space="preserve">, </w:t>
      </w:r>
      <w:r w:rsidRPr="006C58E0">
        <w:rPr>
          <w:b/>
          <w:bCs/>
        </w:rPr>
        <w:t>Categoria</w:t>
      </w:r>
      <w:r w:rsidRPr="006C58E0">
        <w:t xml:space="preserve"> e </w:t>
      </w:r>
      <w:r w:rsidRPr="006C58E0">
        <w:rPr>
          <w:b/>
          <w:bCs/>
        </w:rPr>
        <w:t>Área</w:t>
      </w:r>
      <w:r w:rsidRPr="006C58E0">
        <w:t>.</w:t>
      </w:r>
    </w:p>
    <w:p w14:paraId="28229D0F" w14:textId="77777777" w:rsidR="005A79BB" w:rsidRDefault="005A79BB" w:rsidP="006C58E0">
      <w:pPr>
        <w:pStyle w:val="SemEspaamento"/>
      </w:pPr>
    </w:p>
    <w:p w14:paraId="1572CFB6" w14:textId="442D48FB" w:rsidR="005A79BB" w:rsidRDefault="005A79BB" w:rsidP="006C58E0">
      <w:pPr>
        <w:pStyle w:val="Ttulo2"/>
      </w:pPr>
      <w:bookmarkStart w:id="6" w:name="_Toc192973419"/>
      <w:r>
        <w:t>Formadores</w:t>
      </w:r>
      <w:bookmarkEnd w:id="6"/>
    </w:p>
    <w:p w14:paraId="75D08BC3" w14:textId="77777777" w:rsidR="006C58E0" w:rsidRDefault="006C58E0" w:rsidP="006C58E0">
      <w:pPr>
        <w:keepNext/>
        <w:tabs>
          <w:tab w:val="left" w:pos="2392"/>
        </w:tabs>
        <w:jc w:val="center"/>
      </w:pPr>
      <w:r w:rsidRPr="006C58E0">
        <w:rPr>
          <w:noProof/>
        </w:rPr>
        <w:drawing>
          <wp:inline distT="0" distB="0" distL="0" distR="0" wp14:anchorId="32ED1ADC" wp14:editId="1223E1BD">
            <wp:extent cx="2428504" cy="4000158"/>
            <wp:effectExtent l="0" t="0" r="0" b="635"/>
            <wp:docPr id="1753444514" name="Imagem 1" descr="Uma imagem com texto, captura de ecrã, frut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44514" name="Imagem 1" descr="Uma imagem com texto, captura de ecrã, fruta&#10;&#10;Os conteúdos gerados por IA poderão estar incorretos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2619" cy="402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EB00" w14:textId="478F8E58" w:rsidR="006C58E0" w:rsidRDefault="006C58E0" w:rsidP="006C58E0">
      <w:pPr>
        <w:pStyle w:val="Legenda"/>
        <w:jc w:val="center"/>
        <w:rPr>
          <w:noProof/>
        </w:rPr>
      </w:pPr>
      <w:bookmarkStart w:id="7" w:name="_Toc192973378"/>
      <w:r>
        <w:t xml:space="preserve">Figura </w:t>
      </w:r>
      <w:fldSimple w:instr=" SEQ Figura \* ARABIC ">
        <w:r w:rsidR="005C5E50">
          <w:rPr>
            <w:noProof/>
          </w:rPr>
          <w:t>4</w:t>
        </w:r>
      </w:fldSimple>
      <w:r>
        <w:t>-Formadores</w:t>
      </w:r>
      <w:bookmarkEnd w:id="7"/>
    </w:p>
    <w:p w14:paraId="2D66FF35" w14:textId="77777777" w:rsidR="006C58E0" w:rsidRDefault="006C58E0">
      <w:pPr>
        <w:spacing w:before="0" w:after="160" w:line="259" w:lineRule="auto"/>
        <w:jc w:val="left"/>
        <w:rPr>
          <w:noProof/>
        </w:rPr>
      </w:pPr>
      <w:r>
        <w:rPr>
          <w:noProof/>
        </w:rPr>
        <w:br w:type="page"/>
      </w:r>
    </w:p>
    <w:p w14:paraId="4D9806CB" w14:textId="52A60A07" w:rsidR="006C58E0" w:rsidRDefault="006C58E0" w:rsidP="006C58E0">
      <w:pPr>
        <w:keepNext/>
        <w:tabs>
          <w:tab w:val="left" w:pos="2392"/>
        </w:tabs>
      </w:pPr>
      <w:r>
        <w:rPr>
          <w:noProof/>
        </w:rPr>
        <w:lastRenderedPageBreak/>
        <w:t xml:space="preserve">           </w:t>
      </w:r>
      <w:r w:rsidR="005A79BB" w:rsidRPr="005A79BB">
        <w:rPr>
          <w:noProof/>
        </w:rPr>
        <w:drawing>
          <wp:inline distT="0" distB="0" distL="0" distR="0" wp14:anchorId="5EEDEAC1" wp14:editId="6FAB5336">
            <wp:extent cx="1751291" cy="1335429"/>
            <wp:effectExtent l="133350" t="114300" r="154305" b="169545"/>
            <wp:docPr id="1956799675" name="Imagem 1" descr="Uma imagem com texto, Tipo de letra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99675" name="Imagem 1" descr="Uma imagem com texto, Tipo de letra, captura de ecrã&#10;&#10;Os conteúdos gerados por IA poderão estar incorretos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9159" cy="1356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 w:rsidRPr="004F27D2">
        <w:rPr>
          <w:noProof/>
        </w:rPr>
        <w:drawing>
          <wp:inline distT="0" distB="0" distL="0" distR="0" wp14:anchorId="5A3AAE95" wp14:editId="18486DC9">
            <wp:extent cx="2137559" cy="3342287"/>
            <wp:effectExtent l="0" t="0" r="0" b="0"/>
            <wp:docPr id="386076114" name="Imagem 1" descr="Uma imagem com texto, captura de ecrã, Página web&#10;&#10;Os conteúdos gerados por IA poderão estar incorretos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76114" name="Imagem 1" descr="Uma imagem com texto, captura de ecrã, Página web&#10;&#10;Os conteúdos gerados por IA poderão estar incorretos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469" cy="337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25BC" w14:textId="04C91192" w:rsidR="006C58E0" w:rsidRDefault="005A79BB" w:rsidP="005A79BB">
      <w:pPr>
        <w:pStyle w:val="Legenda"/>
        <w:ind w:left="708"/>
      </w:pPr>
      <w:r>
        <w:t xml:space="preserve">          </w:t>
      </w:r>
      <w:bookmarkStart w:id="8" w:name="_Toc192973379"/>
      <w:r w:rsidR="006C58E0">
        <w:t xml:space="preserve">Figura </w:t>
      </w:r>
      <w:fldSimple w:instr=" SEQ Figura \* ARABIC ">
        <w:r w:rsidR="005C5E50">
          <w:rPr>
            <w:noProof/>
          </w:rPr>
          <w:t>5</w:t>
        </w:r>
      </w:fldSimple>
      <w:r w:rsidR="006C58E0">
        <w:t xml:space="preserve">-Filtros de </w:t>
      </w:r>
      <w:proofErr w:type="gramStart"/>
      <w:r w:rsidR="006C58E0">
        <w:t>categorias</w:t>
      </w:r>
      <w:r w:rsidR="006C58E0">
        <w:tab/>
      </w:r>
      <w:r w:rsidR="006C58E0">
        <w:tab/>
        <w:t xml:space="preserve">     </w:t>
      </w:r>
      <w:r>
        <w:t xml:space="preserve">                </w:t>
      </w:r>
      <w:r w:rsidR="006C58E0">
        <w:t xml:space="preserve">    Figura</w:t>
      </w:r>
      <w:proofErr w:type="gramEnd"/>
      <w:r w:rsidR="006C58E0">
        <w:t xml:space="preserve"> </w:t>
      </w:r>
      <w:fldSimple w:instr=" SEQ Figura \* ARABIC ">
        <w:r w:rsidR="005C5E50">
          <w:rPr>
            <w:noProof/>
          </w:rPr>
          <w:t>6</w:t>
        </w:r>
      </w:fldSimple>
      <w:r w:rsidR="006C58E0" w:rsidRPr="0034138E">
        <w:t>-Formadores com filtros</w:t>
      </w:r>
      <w:bookmarkEnd w:id="8"/>
    </w:p>
    <w:p w14:paraId="540ACA26" w14:textId="76B68649" w:rsidR="005A79BB" w:rsidRDefault="006C58E0" w:rsidP="006C58E0">
      <w:pPr>
        <w:keepNext/>
        <w:tabs>
          <w:tab w:val="left" w:pos="2392"/>
        </w:tabs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534A9AF9" w14:textId="77777777" w:rsidR="005A79BB" w:rsidRDefault="005A79BB">
      <w:pPr>
        <w:spacing w:before="0" w:after="160" w:line="259" w:lineRule="auto"/>
        <w:jc w:val="left"/>
        <w:rPr>
          <w:noProof/>
        </w:rPr>
      </w:pPr>
      <w:r>
        <w:rPr>
          <w:noProof/>
        </w:rPr>
        <w:br w:type="page"/>
      </w:r>
    </w:p>
    <w:p w14:paraId="78651F7C" w14:textId="5D6AABC0" w:rsidR="00586001" w:rsidRDefault="005A79BB" w:rsidP="00586001">
      <w:pPr>
        <w:pStyle w:val="Ttulo2"/>
        <w:rPr>
          <w:noProof/>
        </w:rPr>
      </w:pPr>
      <w:bookmarkStart w:id="9" w:name="_Toc192973420"/>
      <w:r>
        <w:rPr>
          <w:noProof/>
        </w:rPr>
        <w:lastRenderedPageBreak/>
        <w:t>Cursos</w:t>
      </w:r>
      <w:bookmarkEnd w:id="9"/>
    </w:p>
    <w:p w14:paraId="09F78B03" w14:textId="36CD6E19" w:rsidR="00275B3D" w:rsidRDefault="00275B3D" w:rsidP="00275B3D">
      <w:pPr>
        <w:pStyle w:val="SemEspaamento"/>
      </w:pPr>
      <w:r w:rsidRPr="00275B3D">
        <w:t xml:space="preserve">Os cursos </w:t>
      </w:r>
      <w:r>
        <w:t xml:space="preserve">estão divididos em </w:t>
      </w:r>
      <w:r w:rsidRPr="00275B3D">
        <w:t>dois tipos: síncronos ou assíncronos.</w:t>
      </w:r>
    </w:p>
    <w:p w14:paraId="789CB4FF" w14:textId="77777777" w:rsidR="00275B3D" w:rsidRPr="00275B3D" w:rsidRDefault="00275B3D" w:rsidP="00275B3D">
      <w:pPr>
        <w:pStyle w:val="SemEspaamento"/>
      </w:pPr>
    </w:p>
    <w:p w14:paraId="2ED8A2B5" w14:textId="77777777" w:rsidR="00275B3D" w:rsidRDefault="00275B3D">
      <w:pPr>
        <w:pStyle w:val="SemEspaamento"/>
        <w:numPr>
          <w:ilvl w:val="0"/>
          <w:numId w:val="2"/>
        </w:numPr>
      </w:pPr>
      <w:r w:rsidRPr="00275B3D">
        <w:t>Os cursos síncronos são geridos pelos formadores, garantindo um acompanhamento em tempo real.</w:t>
      </w:r>
    </w:p>
    <w:p w14:paraId="2AC17FFA" w14:textId="77777777" w:rsidR="00275B3D" w:rsidRPr="00275B3D" w:rsidRDefault="00275B3D" w:rsidP="00275B3D">
      <w:pPr>
        <w:pStyle w:val="SemEspaamento"/>
        <w:ind w:left="720"/>
      </w:pPr>
    </w:p>
    <w:p w14:paraId="47E6CE33" w14:textId="10B4BF2B" w:rsidR="00275B3D" w:rsidRDefault="00275B3D">
      <w:pPr>
        <w:pStyle w:val="SemEspaamento"/>
        <w:numPr>
          <w:ilvl w:val="0"/>
          <w:numId w:val="2"/>
        </w:numPr>
      </w:pPr>
      <w:r w:rsidRPr="00275B3D">
        <w:t>Os cursos assíncronos, são geridos pelo gestor, permitindo que os formandos possam também disponibilizar informações dentro da plataforma.</w:t>
      </w:r>
    </w:p>
    <w:p w14:paraId="7C814933" w14:textId="77777777" w:rsidR="00275B3D" w:rsidRPr="00275B3D" w:rsidRDefault="00275B3D" w:rsidP="00275B3D">
      <w:pPr>
        <w:pStyle w:val="SemEspaamento"/>
      </w:pPr>
    </w:p>
    <w:p w14:paraId="06E21F18" w14:textId="59057207" w:rsidR="00275B3D" w:rsidRPr="00275B3D" w:rsidRDefault="00275B3D" w:rsidP="00275B3D">
      <w:pPr>
        <w:pStyle w:val="SemEspaamento"/>
      </w:pPr>
      <w:r w:rsidRPr="00275B3D">
        <w:t>Des</w:t>
      </w:r>
      <w:r>
        <w:t>t</w:t>
      </w:r>
      <w:r w:rsidRPr="00275B3D">
        <w:t>a forma, o sistema adapta-se a diferentes metodologias de ensino, oferecendo flexibilidade tanto para formadores como para formandos.</w:t>
      </w:r>
    </w:p>
    <w:p w14:paraId="2DF42336" w14:textId="77777777" w:rsidR="00275B3D" w:rsidRPr="00275B3D" w:rsidRDefault="00275B3D" w:rsidP="00275B3D"/>
    <w:p w14:paraId="13BD2EFD" w14:textId="6929DBB3" w:rsidR="005A79BB" w:rsidRDefault="00CA7326" w:rsidP="00CA7326">
      <w:pPr>
        <w:pStyle w:val="SemEspaamento"/>
      </w:pPr>
      <w:r>
        <w:tab/>
      </w:r>
      <w:r w:rsidR="005A79BB" w:rsidRPr="005A79BB">
        <w:rPr>
          <w:noProof/>
        </w:rPr>
        <w:drawing>
          <wp:inline distT="0" distB="0" distL="0" distR="0" wp14:anchorId="21F7F235" wp14:editId="1FC3AF8A">
            <wp:extent cx="1860513" cy="3031518"/>
            <wp:effectExtent l="0" t="0" r="6985" b="0"/>
            <wp:docPr id="1950986309" name="Imagem 1" descr="Uma imagem com captura de ecrã, diagrama, design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86309" name="Imagem 1" descr="Uma imagem com captura de ecrã, diagrama, design&#10;&#10;Os conteúdos gerados por IA poderão estar incorretos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9126" cy="306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5A79BB">
        <w:rPr>
          <w:noProof/>
        </w:rPr>
        <w:drawing>
          <wp:inline distT="0" distB="0" distL="0" distR="0" wp14:anchorId="2D510311" wp14:editId="282A6A5D">
            <wp:extent cx="1865798" cy="3055582"/>
            <wp:effectExtent l="0" t="0" r="1270" b="0"/>
            <wp:docPr id="255413319" name="Imagem 1" descr="Uma imagem com captura de ecrã, texto, design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13319" name="Imagem 1" descr="Uma imagem com captura de ecrã, texto, design&#10;&#10;Os conteúdos gerados por IA poderão estar incorretos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4823" cy="308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F4BD" w14:textId="1EC15D43" w:rsidR="005A79BB" w:rsidRPr="005A79BB" w:rsidRDefault="005A79BB" w:rsidP="00CA7326">
      <w:pPr>
        <w:pStyle w:val="Legenda"/>
        <w:ind w:left="708" w:firstLine="708"/>
      </w:pPr>
      <w:bookmarkStart w:id="10" w:name="_Toc192973380"/>
      <w:r>
        <w:t xml:space="preserve">Figura </w:t>
      </w:r>
      <w:fldSimple w:instr=" SEQ Figura \* ARABIC ">
        <w:r w:rsidR="005C5E50">
          <w:rPr>
            <w:noProof/>
          </w:rPr>
          <w:t>7</w:t>
        </w:r>
      </w:fldSimple>
      <w:r>
        <w:t>-Cursos</w:t>
      </w:r>
      <w:r w:rsidR="00CA7326">
        <w:tab/>
      </w:r>
      <w:r w:rsidR="00CA7326">
        <w:tab/>
      </w:r>
      <w:r w:rsidR="00CA7326">
        <w:tab/>
      </w:r>
      <w:r w:rsidR="00CA7326">
        <w:tab/>
        <w:t xml:space="preserve">       </w:t>
      </w:r>
      <w:r>
        <w:t xml:space="preserve">Figura </w:t>
      </w:r>
      <w:fldSimple w:instr=" SEQ Figura \* ARABIC ">
        <w:r w:rsidR="005C5E50">
          <w:rPr>
            <w:noProof/>
          </w:rPr>
          <w:t>8</w:t>
        </w:r>
      </w:fldSimple>
      <w:r>
        <w:t>-Cursos com filtros</w:t>
      </w:r>
      <w:bookmarkEnd w:id="10"/>
    </w:p>
    <w:p w14:paraId="0DAD2C52" w14:textId="77777777" w:rsidR="005A79BB" w:rsidRDefault="005A79BB">
      <w:pPr>
        <w:spacing w:before="0" w:after="160" w:line="259" w:lineRule="auto"/>
        <w:jc w:val="left"/>
        <w:rPr>
          <w:i/>
          <w:iCs/>
          <w:sz w:val="18"/>
          <w:szCs w:val="18"/>
        </w:rPr>
      </w:pPr>
      <w:r>
        <w:br w:type="page"/>
      </w:r>
    </w:p>
    <w:p w14:paraId="711DAB9B" w14:textId="0705DBF3" w:rsidR="00AD2B7E" w:rsidRDefault="00AD2B7E" w:rsidP="00AD2B7E">
      <w:pPr>
        <w:pStyle w:val="Ttulo2"/>
        <w:rPr>
          <w:noProof/>
        </w:rPr>
      </w:pPr>
      <w:bookmarkStart w:id="11" w:name="_Toc192973421"/>
      <w:r>
        <w:rPr>
          <w:noProof/>
        </w:rPr>
        <w:lastRenderedPageBreak/>
        <w:t>Curso Síncrono</w:t>
      </w:r>
      <w:bookmarkEnd w:id="11"/>
    </w:p>
    <w:p w14:paraId="7A0CC218" w14:textId="7EFB4F43" w:rsidR="00275B3D" w:rsidRDefault="00275B3D" w:rsidP="00AD2B7E">
      <w:pPr>
        <w:pStyle w:val="Ttulo3"/>
        <w:rPr>
          <w:noProof/>
        </w:rPr>
      </w:pPr>
      <w:bookmarkStart w:id="12" w:name="_Toc192973422"/>
      <w:r>
        <w:rPr>
          <w:noProof/>
        </w:rPr>
        <w:t>Formador</w:t>
      </w:r>
      <w:bookmarkEnd w:id="12"/>
    </w:p>
    <w:p w14:paraId="7D1B2F15" w14:textId="55AA5908" w:rsidR="00AD2B7E" w:rsidRDefault="00AD2B7E" w:rsidP="00AD2B7E">
      <w:pPr>
        <w:pStyle w:val="SemEspaamento"/>
        <w:ind w:firstLine="708"/>
      </w:pPr>
      <w:r w:rsidRPr="00AD2B7E">
        <w:t>Quando um formador acede à página de um curso síncrono</w:t>
      </w:r>
      <w:r w:rsidR="006E252D">
        <w:t xml:space="preserve"> que ele leciona</w:t>
      </w:r>
      <w:r w:rsidRPr="00AD2B7E">
        <w:t>, pode organizar e estruturar o conteúdo de forma clara, adicionando títulos e disponibilizando materiais para os formandos.</w:t>
      </w:r>
    </w:p>
    <w:p w14:paraId="40CEFAC6" w14:textId="77777777" w:rsidR="00AD2B7E" w:rsidRPr="00AD2B7E" w:rsidRDefault="00AD2B7E" w:rsidP="00AD2B7E">
      <w:pPr>
        <w:pStyle w:val="SemEspaamento"/>
      </w:pPr>
    </w:p>
    <w:p w14:paraId="16EA40C7" w14:textId="77777777" w:rsidR="00AD2B7E" w:rsidRPr="00AD2B7E" w:rsidRDefault="00AD2B7E" w:rsidP="00AD2B7E">
      <w:pPr>
        <w:pStyle w:val="SemEspaamento"/>
      </w:pPr>
      <w:r w:rsidRPr="00AD2B7E">
        <w:t>Estrutura do Conteúdo:</w:t>
      </w:r>
    </w:p>
    <w:p w14:paraId="33C3C76B" w14:textId="77777777" w:rsidR="00AD2B7E" w:rsidRPr="00AD2B7E" w:rsidRDefault="00AD2B7E">
      <w:pPr>
        <w:pStyle w:val="SemEspaamento"/>
        <w:numPr>
          <w:ilvl w:val="0"/>
          <w:numId w:val="3"/>
        </w:numPr>
      </w:pPr>
      <w:r w:rsidRPr="00AD2B7E">
        <w:t>Títulos: Criados pelo formador para organizar os temas abordados.</w:t>
      </w:r>
    </w:p>
    <w:p w14:paraId="78C62564" w14:textId="77777777" w:rsidR="00AD2B7E" w:rsidRDefault="00AD2B7E">
      <w:pPr>
        <w:pStyle w:val="SemEspaamento"/>
        <w:numPr>
          <w:ilvl w:val="0"/>
          <w:numId w:val="3"/>
        </w:numPr>
      </w:pPr>
      <w:r w:rsidRPr="00AD2B7E">
        <w:t>Materiais: Associados a cada título, permitindo uma divisão lógica dos conteúdos.</w:t>
      </w:r>
    </w:p>
    <w:p w14:paraId="7EAE8669" w14:textId="77777777" w:rsidR="00AD2B7E" w:rsidRPr="00AD2B7E" w:rsidRDefault="00AD2B7E" w:rsidP="00AD2B7E">
      <w:pPr>
        <w:pStyle w:val="SemEspaamento"/>
      </w:pPr>
    </w:p>
    <w:p w14:paraId="64955F24" w14:textId="77777777" w:rsidR="00AD2B7E" w:rsidRPr="00AD2B7E" w:rsidRDefault="00AD2B7E" w:rsidP="00AD2B7E">
      <w:pPr>
        <w:pStyle w:val="SemEspaamento"/>
      </w:pPr>
      <w:r w:rsidRPr="00AD2B7E">
        <w:t>Exemplo de Organização:</w:t>
      </w:r>
    </w:p>
    <w:p w14:paraId="516FE4FC" w14:textId="77777777" w:rsidR="00AD2B7E" w:rsidRPr="00AD2B7E" w:rsidRDefault="00AD2B7E">
      <w:pPr>
        <w:pStyle w:val="SemEspaamento"/>
        <w:numPr>
          <w:ilvl w:val="0"/>
          <w:numId w:val="4"/>
        </w:numPr>
      </w:pPr>
      <w:r w:rsidRPr="00AD2B7E">
        <w:t xml:space="preserve">Título: Introdução </w:t>
      </w:r>
    </w:p>
    <w:p w14:paraId="4CB06985" w14:textId="77777777" w:rsidR="00AD2B7E" w:rsidRDefault="00AD2B7E">
      <w:pPr>
        <w:pStyle w:val="SemEspaamento"/>
        <w:numPr>
          <w:ilvl w:val="1"/>
          <w:numId w:val="4"/>
        </w:numPr>
      </w:pPr>
      <w:r w:rsidRPr="00AD2B7E">
        <w:t>Material: Instalação, Ciclos</w:t>
      </w:r>
    </w:p>
    <w:p w14:paraId="7CC684D4" w14:textId="77777777" w:rsidR="00AD2B7E" w:rsidRPr="00AD2B7E" w:rsidRDefault="00AD2B7E" w:rsidP="00AD2B7E">
      <w:pPr>
        <w:pStyle w:val="SemEspaamento"/>
      </w:pPr>
    </w:p>
    <w:p w14:paraId="26CCE238" w14:textId="77777777" w:rsidR="00AD2B7E" w:rsidRDefault="00AD2B7E" w:rsidP="00AD2B7E">
      <w:pPr>
        <w:pStyle w:val="SemEspaamento"/>
        <w:ind w:firstLine="708"/>
      </w:pPr>
      <w:r w:rsidRPr="00AD2B7E">
        <w:t>Cada material pode conter conteúdos adicionais, proporcionando um ambiente de aprendizagem mais completo.</w:t>
      </w:r>
    </w:p>
    <w:p w14:paraId="421770FA" w14:textId="77777777" w:rsidR="00AD2B7E" w:rsidRPr="00AD2B7E" w:rsidRDefault="00AD2B7E" w:rsidP="00AD2B7E">
      <w:pPr>
        <w:pStyle w:val="SemEspaamento"/>
      </w:pPr>
    </w:p>
    <w:p w14:paraId="1D0F3C16" w14:textId="77777777" w:rsidR="00AD2B7E" w:rsidRPr="00AD2B7E" w:rsidRDefault="00AD2B7E" w:rsidP="00AD2B7E">
      <w:pPr>
        <w:pStyle w:val="SemEspaamento"/>
      </w:pPr>
      <w:r w:rsidRPr="00AD2B7E">
        <w:t>Tipos de Conteúdo Disponíveis:</w:t>
      </w:r>
    </w:p>
    <w:p w14:paraId="6C80E53E" w14:textId="77777777" w:rsidR="00AD2B7E" w:rsidRPr="00AD2B7E" w:rsidRDefault="00AD2B7E">
      <w:pPr>
        <w:pStyle w:val="SemEspaamento"/>
        <w:numPr>
          <w:ilvl w:val="0"/>
          <w:numId w:val="4"/>
        </w:numPr>
      </w:pPr>
      <w:r w:rsidRPr="00AD2B7E">
        <w:t xml:space="preserve">Ficheiros – Documentos de apoio, apresentações e </w:t>
      </w:r>
      <w:proofErr w:type="spellStart"/>
      <w:r w:rsidRPr="00AD2B7E">
        <w:t>PDFs</w:t>
      </w:r>
      <w:proofErr w:type="spellEnd"/>
      <w:r w:rsidRPr="00AD2B7E">
        <w:t>.</w:t>
      </w:r>
    </w:p>
    <w:p w14:paraId="27E75FC8" w14:textId="77777777" w:rsidR="00AD2B7E" w:rsidRPr="00AD2B7E" w:rsidRDefault="00AD2B7E">
      <w:pPr>
        <w:pStyle w:val="SemEspaamento"/>
        <w:numPr>
          <w:ilvl w:val="0"/>
          <w:numId w:val="4"/>
        </w:numPr>
      </w:pPr>
      <w:r w:rsidRPr="00AD2B7E">
        <w:t>Vídeos – Aulas gravadas ou tutoriais.</w:t>
      </w:r>
    </w:p>
    <w:p w14:paraId="725230A1" w14:textId="77777777" w:rsidR="00AD2B7E" w:rsidRPr="00AD2B7E" w:rsidRDefault="00AD2B7E">
      <w:pPr>
        <w:pStyle w:val="SemEspaamento"/>
        <w:numPr>
          <w:ilvl w:val="0"/>
          <w:numId w:val="4"/>
        </w:numPr>
      </w:pPr>
      <w:r w:rsidRPr="00AD2B7E">
        <w:t>Pastas – Organização estruturada de conteúdos.</w:t>
      </w:r>
    </w:p>
    <w:p w14:paraId="56207A70" w14:textId="77777777" w:rsidR="00AD2B7E" w:rsidRDefault="00AD2B7E">
      <w:pPr>
        <w:pStyle w:val="SemEspaamento"/>
        <w:numPr>
          <w:ilvl w:val="0"/>
          <w:numId w:val="4"/>
        </w:numPr>
      </w:pPr>
      <w:r w:rsidRPr="00AD2B7E">
        <w:t>Links – Referências externas ou materiais complementares.</w:t>
      </w:r>
    </w:p>
    <w:p w14:paraId="47A08EE2" w14:textId="77777777" w:rsidR="00AD2B7E" w:rsidRPr="00AD2B7E" w:rsidRDefault="00AD2B7E" w:rsidP="00AD2B7E">
      <w:pPr>
        <w:pStyle w:val="SemEspaamento"/>
      </w:pPr>
    </w:p>
    <w:p w14:paraId="235E92B8" w14:textId="03267515" w:rsidR="00AD2B7E" w:rsidRDefault="00AD2B7E" w:rsidP="006E252D">
      <w:pPr>
        <w:pStyle w:val="SemEspaamento"/>
        <w:ind w:firstLine="360"/>
      </w:pPr>
      <w:r w:rsidRPr="00AD2B7E">
        <w:t>Desta forma, o formador tem total controlo sobre a gestão do curso, garantindo que os formandos tenham acesso aos recursos essenciais para a sua aprendizagem.</w:t>
      </w:r>
    </w:p>
    <w:p w14:paraId="709906A1" w14:textId="77777777" w:rsidR="006E252D" w:rsidRPr="00AD2B7E" w:rsidRDefault="006E252D" w:rsidP="006E252D">
      <w:pPr>
        <w:pStyle w:val="SemEspaamento"/>
        <w:ind w:firstLine="360"/>
      </w:pPr>
    </w:p>
    <w:p w14:paraId="187F9E8F" w14:textId="5AC0CE46" w:rsidR="00275B3D" w:rsidRDefault="00275B3D" w:rsidP="00275B3D">
      <w:pPr>
        <w:keepNext/>
        <w:spacing w:before="0" w:after="160" w:line="259" w:lineRule="auto"/>
        <w:ind w:left="708"/>
        <w:jc w:val="left"/>
      </w:pPr>
      <w:r w:rsidRPr="00275B3D">
        <w:rPr>
          <w:noProof/>
        </w:rPr>
        <w:drawing>
          <wp:anchor distT="0" distB="0" distL="114300" distR="114300" simplePos="0" relativeHeight="251694080" behindDoc="0" locked="0" layoutInCell="1" allowOverlap="1" wp14:anchorId="03AFFD56" wp14:editId="1F0A88C3">
            <wp:simplePos x="0" y="0"/>
            <wp:positionH relativeFrom="column">
              <wp:posOffset>4705350</wp:posOffset>
            </wp:positionH>
            <wp:positionV relativeFrom="paragraph">
              <wp:posOffset>324122</wp:posOffset>
            </wp:positionV>
            <wp:extent cx="130926" cy="120015"/>
            <wp:effectExtent l="0" t="0" r="2540" b="0"/>
            <wp:wrapNone/>
            <wp:docPr id="9458690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6900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26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  <w:r w:rsidRPr="00275B3D">
        <w:rPr>
          <w:noProof/>
        </w:rPr>
        <w:drawing>
          <wp:inline distT="0" distB="0" distL="0" distR="0" wp14:anchorId="6840BA67" wp14:editId="06A0DFED">
            <wp:extent cx="1773459" cy="2899349"/>
            <wp:effectExtent l="0" t="0" r="0" b="0"/>
            <wp:docPr id="1985530370" name="Imagem 1" descr="Uma imagem com texto, captura de ecrã, software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30370" name="Imagem 1" descr="Uma imagem com texto, captura de ecrã, software, Tipo de letra&#10;&#10;Os conteúdos gerados por IA poderão estar incorretos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7156" cy="292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tab/>
        <w:t xml:space="preserve">      </w:t>
      </w:r>
      <w:r w:rsidRPr="00275B3D">
        <w:rPr>
          <w:noProof/>
        </w:rPr>
        <w:drawing>
          <wp:inline distT="0" distB="0" distL="0" distR="0" wp14:anchorId="1C3A0742" wp14:editId="01E1DBE7">
            <wp:extent cx="1783176" cy="2894008"/>
            <wp:effectExtent l="0" t="0" r="7620" b="1905"/>
            <wp:docPr id="2018208926" name="Imagem 1" descr="Uma imagem com texto, captura de ecrã, número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08926" name="Imagem 1" descr="Uma imagem com texto, captura de ecrã, número, Tipo de letra&#10;&#10;Os conteúdos gerados por IA poderão estar incorretos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9580" cy="293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8E95" w14:textId="03A3D7B4" w:rsidR="00275B3D" w:rsidRDefault="00275B3D" w:rsidP="00275B3D">
      <w:pPr>
        <w:pStyle w:val="Legenda"/>
        <w:ind w:left="708" w:firstLine="708"/>
      </w:pPr>
      <w:bookmarkStart w:id="13" w:name="_Toc192973381"/>
      <w:r>
        <w:t xml:space="preserve">Figura </w:t>
      </w:r>
      <w:fldSimple w:instr=" SEQ Figura \* ARABIC ">
        <w:r w:rsidR="005C5E50">
          <w:rPr>
            <w:noProof/>
          </w:rPr>
          <w:t>9</w:t>
        </w:r>
      </w:fldSimple>
      <w:r>
        <w:t>-</w:t>
      </w:r>
      <w:r w:rsidRPr="00275B3D">
        <w:t xml:space="preserve"> </w:t>
      </w:r>
      <w:r>
        <w:t xml:space="preserve">Página do </w:t>
      </w:r>
      <w:proofErr w:type="gramStart"/>
      <w:r>
        <w:t>curso</w:t>
      </w:r>
      <w:r>
        <w:tab/>
      </w:r>
      <w:r>
        <w:tab/>
        <w:t xml:space="preserve">             Figura</w:t>
      </w:r>
      <w:proofErr w:type="gramEnd"/>
      <w:r>
        <w:t xml:space="preserve"> </w:t>
      </w:r>
      <w:fldSimple w:instr=" SEQ Figura \* ARABIC ">
        <w:r w:rsidR="005C5E50">
          <w:rPr>
            <w:noProof/>
          </w:rPr>
          <w:t>10</w:t>
        </w:r>
      </w:fldSimple>
      <w:r>
        <w:t>-</w:t>
      </w:r>
      <w:r w:rsidRPr="00275B3D">
        <w:t xml:space="preserve"> </w:t>
      </w:r>
      <w:r>
        <w:t>Material disponibilizado</w:t>
      </w:r>
      <w:bookmarkEnd w:id="13"/>
      <w:r>
        <w:t xml:space="preserve"> </w:t>
      </w:r>
    </w:p>
    <w:p w14:paraId="39019F8F" w14:textId="54E97A34" w:rsidR="00AD2B7E" w:rsidRDefault="00275B3D" w:rsidP="006E252D">
      <w:pPr>
        <w:spacing w:before="0" w:after="160" w:line="259" w:lineRule="auto"/>
        <w:jc w:val="center"/>
        <w:rPr>
          <w:noProof/>
        </w:rPr>
      </w:pPr>
      <w:r w:rsidRPr="00275B3D">
        <w:rPr>
          <w:noProof/>
        </w:rPr>
        <w:t xml:space="preserve"> </w:t>
      </w:r>
    </w:p>
    <w:p w14:paraId="5897B17E" w14:textId="0A1CAA84" w:rsidR="00275B3D" w:rsidRDefault="00275B3D" w:rsidP="00AD2B7E">
      <w:pPr>
        <w:pStyle w:val="Ttulo3"/>
        <w:rPr>
          <w:noProof/>
        </w:rPr>
      </w:pPr>
      <w:bookmarkStart w:id="14" w:name="_Toc192973423"/>
      <w:r>
        <w:rPr>
          <w:noProof/>
        </w:rPr>
        <w:lastRenderedPageBreak/>
        <w:t>Formando</w:t>
      </w:r>
      <w:r w:rsidR="00AD2B7E">
        <w:rPr>
          <w:noProof/>
        </w:rPr>
        <w:t xml:space="preserve"> não inscrito</w:t>
      </w:r>
      <w:bookmarkEnd w:id="14"/>
    </w:p>
    <w:p w14:paraId="7724AA26" w14:textId="77777777" w:rsidR="006E252D" w:rsidRDefault="006E252D" w:rsidP="006E252D">
      <w:pPr>
        <w:pStyle w:val="SemEspaamento"/>
        <w:ind w:firstLine="708"/>
      </w:pPr>
      <w:r w:rsidRPr="006E252D">
        <w:t>Enquanto o formando não estiver inscrito no curso, o seu acesso é limitado a informações gerais sobre o curso, sem permissão para visualizar os conteúdos.</w:t>
      </w:r>
    </w:p>
    <w:p w14:paraId="3FAE1D95" w14:textId="5AE09F40" w:rsidR="006E252D" w:rsidRDefault="006E252D" w:rsidP="006E252D">
      <w:pPr>
        <w:pStyle w:val="SemEspaamento"/>
        <w:ind w:firstLine="708"/>
      </w:pPr>
      <w:r w:rsidRPr="006E252D">
        <w:t xml:space="preserve">Se o formando </w:t>
      </w:r>
      <w:r w:rsidRPr="006E252D">
        <w:rPr>
          <w:b/>
          <w:bCs/>
        </w:rPr>
        <w:t>não inscrito</w:t>
      </w:r>
      <w:r w:rsidRPr="006E252D">
        <w:t xml:space="preserve"> clicar no ícone de informação, poderá aceder a mais detalhes sobre o curso,</w:t>
      </w:r>
    </w:p>
    <w:p w14:paraId="1CBC744C" w14:textId="77777777" w:rsidR="006E252D" w:rsidRPr="006E252D" w:rsidRDefault="006E252D" w:rsidP="006E252D">
      <w:pPr>
        <w:pStyle w:val="SemEspaamento"/>
        <w:ind w:firstLine="708"/>
      </w:pPr>
    </w:p>
    <w:p w14:paraId="54A069F7" w14:textId="77777777" w:rsidR="006E252D" w:rsidRPr="006E252D" w:rsidRDefault="006E252D" w:rsidP="006E252D">
      <w:pPr>
        <w:pStyle w:val="SemEspaamento"/>
      </w:pPr>
      <w:r w:rsidRPr="006E252D">
        <w:t>O que o formando pode ver:</w:t>
      </w:r>
    </w:p>
    <w:p w14:paraId="290E13CE" w14:textId="77777777" w:rsidR="006E252D" w:rsidRPr="006E252D" w:rsidRDefault="006E252D">
      <w:pPr>
        <w:pStyle w:val="SemEspaamento"/>
        <w:numPr>
          <w:ilvl w:val="0"/>
          <w:numId w:val="6"/>
        </w:numPr>
      </w:pPr>
      <w:r w:rsidRPr="006E252D">
        <w:t>Nome do Curso</w:t>
      </w:r>
    </w:p>
    <w:p w14:paraId="1C1A8EF8" w14:textId="77777777" w:rsidR="006E252D" w:rsidRPr="006E252D" w:rsidRDefault="006E252D">
      <w:pPr>
        <w:pStyle w:val="SemEspaamento"/>
        <w:numPr>
          <w:ilvl w:val="0"/>
          <w:numId w:val="6"/>
        </w:numPr>
      </w:pPr>
      <w:r w:rsidRPr="006E252D">
        <w:t>Nome do Formador</w:t>
      </w:r>
    </w:p>
    <w:p w14:paraId="41EB7E5C" w14:textId="77777777" w:rsidR="006E252D" w:rsidRPr="006E252D" w:rsidRDefault="006E252D">
      <w:pPr>
        <w:pStyle w:val="SemEspaamento"/>
        <w:numPr>
          <w:ilvl w:val="0"/>
          <w:numId w:val="6"/>
        </w:numPr>
      </w:pPr>
      <w:r w:rsidRPr="006E252D">
        <w:t>Estado do Curso (Ativo/Inativo)</w:t>
      </w:r>
    </w:p>
    <w:p w14:paraId="025B6718" w14:textId="77777777" w:rsidR="006E252D" w:rsidRPr="006E252D" w:rsidRDefault="006E252D">
      <w:pPr>
        <w:pStyle w:val="SemEspaamento"/>
        <w:numPr>
          <w:ilvl w:val="0"/>
          <w:numId w:val="6"/>
        </w:numPr>
      </w:pPr>
      <w:r w:rsidRPr="006E252D">
        <w:t>Número de Vagas Disponíveis</w:t>
      </w:r>
    </w:p>
    <w:p w14:paraId="078EA4C4" w14:textId="77777777" w:rsidR="006E252D" w:rsidRDefault="006E252D">
      <w:pPr>
        <w:pStyle w:val="SemEspaamento"/>
        <w:numPr>
          <w:ilvl w:val="0"/>
          <w:numId w:val="6"/>
        </w:numPr>
      </w:pPr>
      <w:r w:rsidRPr="006E252D">
        <w:t>Botão de Inscrição (caso o curso esteja ativo e haja vagas)</w:t>
      </w:r>
    </w:p>
    <w:p w14:paraId="10831084" w14:textId="77777777" w:rsidR="006E252D" w:rsidRPr="006E252D" w:rsidRDefault="006E252D" w:rsidP="006E252D">
      <w:pPr>
        <w:pStyle w:val="SemEspaamento"/>
        <w:ind w:firstLine="708"/>
      </w:pPr>
    </w:p>
    <w:p w14:paraId="3AFFDAF7" w14:textId="0F1D4883" w:rsidR="006E252D" w:rsidRDefault="006E252D" w:rsidP="006E252D">
      <w:pPr>
        <w:pStyle w:val="SemEspaamento"/>
      </w:pPr>
      <w:r w:rsidRPr="006E252D">
        <w:t>Limitações de Acesso:</w:t>
      </w:r>
    </w:p>
    <w:p w14:paraId="52C6A305" w14:textId="4C5D868E" w:rsidR="006E252D" w:rsidRPr="006E252D" w:rsidRDefault="006E252D">
      <w:pPr>
        <w:pStyle w:val="SemEspaamento"/>
        <w:numPr>
          <w:ilvl w:val="0"/>
          <w:numId w:val="5"/>
        </w:numPr>
      </w:pPr>
      <w:r w:rsidRPr="006E252D">
        <w:t>O formando pode visualizar a estrutura do curso, ou seja, consegue ver os títulos e os materiais disponíveis dentro de cada secção.</w:t>
      </w:r>
    </w:p>
    <w:p w14:paraId="3E80959E" w14:textId="77777777" w:rsidR="006E252D" w:rsidRDefault="006E252D" w:rsidP="006E252D">
      <w:pPr>
        <w:pStyle w:val="SemEspaamento"/>
        <w:ind w:firstLine="708"/>
      </w:pPr>
    </w:p>
    <w:p w14:paraId="2968EA03" w14:textId="0480065B" w:rsidR="006E252D" w:rsidRDefault="006E252D">
      <w:pPr>
        <w:pStyle w:val="SemEspaamento"/>
        <w:numPr>
          <w:ilvl w:val="0"/>
          <w:numId w:val="5"/>
        </w:numPr>
      </w:pPr>
      <w:r w:rsidRPr="006E252D">
        <w:t>No entanto, não tem acesso ao conteúdo. Por exemplo, pode ver que existe um vídeo na secção Instalação, mas não consegue reproduzi-lo.</w:t>
      </w:r>
    </w:p>
    <w:p w14:paraId="74DCDA81" w14:textId="77777777" w:rsidR="006E252D" w:rsidRPr="006E252D" w:rsidRDefault="006E252D" w:rsidP="006E252D">
      <w:pPr>
        <w:pStyle w:val="SemEspaamento"/>
        <w:ind w:firstLine="708"/>
      </w:pPr>
    </w:p>
    <w:p w14:paraId="38E636F4" w14:textId="77777777" w:rsidR="006E252D" w:rsidRPr="006E252D" w:rsidRDefault="006E252D" w:rsidP="006E252D">
      <w:pPr>
        <w:pStyle w:val="SemEspaamento"/>
        <w:ind w:firstLine="708"/>
      </w:pPr>
      <w:r w:rsidRPr="006E252D">
        <w:t>Esta abordagem permite que os formandos conheçam a organização do curso antes de se inscreverem, garantindo um controlo adequado sobre o acesso aos materiais.</w:t>
      </w:r>
    </w:p>
    <w:p w14:paraId="0DBBEFC6" w14:textId="77777777" w:rsidR="006E252D" w:rsidRPr="006E252D" w:rsidRDefault="006E252D" w:rsidP="006E252D"/>
    <w:p w14:paraId="57EFD68B" w14:textId="7C0FE193" w:rsidR="00AD2B7E" w:rsidRDefault="00AD2B7E" w:rsidP="00AD2B7E">
      <w:pPr>
        <w:keepNext/>
        <w:spacing w:before="0" w:after="160" w:line="259" w:lineRule="auto"/>
        <w:ind w:firstLine="708"/>
        <w:jc w:val="left"/>
      </w:pPr>
      <w:r w:rsidRPr="00AD2B7E">
        <w:rPr>
          <w:noProof/>
        </w:rPr>
        <w:drawing>
          <wp:inline distT="0" distB="0" distL="0" distR="0" wp14:anchorId="1F7A5E83" wp14:editId="0C6C3F3B">
            <wp:extent cx="1818659" cy="2966845"/>
            <wp:effectExtent l="0" t="0" r="0" b="5080"/>
            <wp:docPr id="743930350" name="Imagem 1" descr="Uma imagem com texto, captura de ecrã, software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30350" name="Imagem 1" descr="Uma imagem com texto, captura de ecrã, software, Tipo de letra&#10;&#10;Os conteúdos gerados por IA poderão estar incorretos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7715" cy="299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AD2B7E">
        <w:rPr>
          <w:noProof/>
        </w:rPr>
        <w:drawing>
          <wp:inline distT="0" distB="0" distL="0" distR="0" wp14:anchorId="404280F3" wp14:editId="49C47D3F">
            <wp:extent cx="1830164" cy="2965543"/>
            <wp:effectExtent l="0" t="0" r="0" b="6350"/>
            <wp:docPr id="201233809" name="Imagem 1" descr="Uma imagem com texto, captura de ecrã, software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3809" name="Imagem 1" descr="Uma imagem com texto, captura de ecrã, software, número&#10;&#10;Os conteúdos gerados por IA poderão estar incorretos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2861" cy="298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695F" w14:textId="3D9F8F74" w:rsidR="00AD2B7E" w:rsidRDefault="00AD2B7E" w:rsidP="00AD2B7E">
      <w:pPr>
        <w:pStyle w:val="Legenda"/>
        <w:ind w:left="708" w:firstLine="708"/>
        <w:jc w:val="left"/>
      </w:pPr>
      <w:bookmarkStart w:id="15" w:name="_Toc192973382"/>
      <w:r>
        <w:t xml:space="preserve">Figura </w:t>
      </w:r>
      <w:fldSimple w:instr=" SEQ Figura \* ARABIC ">
        <w:r w:rsidR="005C5E50">
          <w:rPr>
            <w:noProof/>
          </w:rPr>
          <w:t>11</w:t>
        </w:r>
      </w:fldSimple>
      <w:r w:rsidRPr="005D4C86">
        <w:t xml:space="preserve">- Página do </w:t>
      </w:r>
      <w:proofErr w:type="gramStart"/>
      <w:r w:rsidRPr="005D4C86">
        <w:t>curso</w:t>
      </w:r>
      <w:r w:rsidRPr="005D4C86">
        <w:tab/>
      </w:r>
      <w:r w:rsidRPr="005D4C86">
        <w:tab/>
        <w:t xml:space="preserve">             </w:t>
      </w:r>
      <w:r>
        <w:t xml:space="preserve">       </w:t>
      </w:r>
      <w:r w:rsidRPr="005D4C86">
        <w:t>Figura</w:t>
      </w:r>
      <w:proofErr w:type="gramEnd"/>
      <w:r w:rsidRPr="005D4C86">
        <w:t xml:space="preserve"> 10- Material disponibilizado</w:t>
      </w:r>
      <w:bookmarkEnd w:id="15"/>
    </w:p>
    <w:p w14:paraId="66828D29" w14:textId="396E5A20" w:rsidR="006E252D" w:rsidRDefault="006E252D">
      <w:pPr>
        <w:spacing w:before="0" w:after="160" w:line="259" w:lineRule="auto"/>
        <w:jc w:val="left"/>
      </w:pPr>
      <w:r>
        <w:br w:type="page"/>
      </w:r>
    </w:p>
    <w:p w14:paraId="362FCDA7" w14:textId="62F15DB3" w:rsidR="00AD2B7E" w:rsidRDefault="00AD2B7E" w:rsidP="00AD2B7E">
      <w:pPr>
        <w:pStyle w:val="Ttulo3"/>
        <w:rPr>
          <w:noProof/>
        </w:rPr>
      </w:pPr>
      <w:bookmarkStart w:id="16" w:name="_Toc192973424"/>
      <w:r>
        <w:rPr>
          <w:noProof/>
        </w:rPr>
        <w:lastRenderedPageBreak/>
        <w:t>Formando inscrito</w:t>
      </w:r>
      <w:bookmarkEnd w:id="16"/>
    </w:p>
    <w:p w14:paraId="3D5CB2DF" w14:textId="1266A23E" w:rsidR="006E252D" w:rsidRDefault="006E252D" w:rsidP="006E252D">
      <w:pPr>
        <w:pStyle w:val="SemEspaamento"/>
        <w:ind w:firstLine="708"/>
      </w:pPr>
      <w:r w:rsidRPr="006E252D">
        <w:t xml:space="preserve">Quando um formando já está inscrito, </w:t>
      </w:r>
      <w:r>
        <w:t>t</w:t>
      </w:r>
      <w:r w:rsidRPr="006E252D">
        <w:t xml:space="preserve">oda a informação detalhada (Área, Início, Fim, Descrição) passa a estar </w:t>
      </w:r>
      <w:r>
        <w:t>disponível</w:t>
      </w:r>
      <w:r w:rsidRPr="006E252D">
        <w:t xml:space="preserve"> apenas dentro do ícone de informação</w:t>
      </w:r>
      <w:r>
        <w:t>, o</w:t>
      </w:r>
      <w:r w:rsidRPr="006E252D">
        <w:t xml:space="preserve"> botão "Inscrever" é substituído por "Inscrit</w:t>
      </w:r>
      <w:r>
        <w:t>o e o</w:t>
      </w:r>
      <w:r w:rsidRPr="006E252D">
        <w:t xml:space="preserve"> formando ganha a opção de dar Like ou Dislike ao curso.</w:t>
      </w:r>
    </w:p>
    <w:p w14:paraId="3A56C380" w14:textId="77777777" w:rsidR="006E252D" w:rsidRDefault="006E252D" w:rsidP="006E252D">
      <w:pPr>
        <w:pStyle w:val="SemEspaamento"/>
        <w:ind w:firstLine="708"/>
      </w:pPr>
    </w:p>
    <w:p w14:paraId="09CDD039" w14:textId="302C84FD" w:rsidR="006E252D" w:rsidRDefault="006E252D" w:rsidP="006E252D">
      <w:pPr>
        <w:pStyle w:val="SemEspaamento"/>
        <w:ind w:firstLine="708"/>
      </w:pPr>
      <w:r w:rsidRPr="006E252D">
        <w:t>Os likes e dislikes são armazenados de forma anónima, sem qualquer ligação direta ao formando.</w:t>
      </w:r>
    </w:p>
    <w:p w14:paraId="39FAEDF9" w14:textId="77777777" w:rsidR="007F5E43" w:rsidRPr="006E252D" w:rsidRDefault="007F5E43" w:rsidP="006E252D">
      <w:pPr>
        <w:pStyle w:val="SemEspaamento"/>
        <w:ind w:firstLine="708"/>
      </w:pPr>
    </w:p>
    <w:p w14:paraId="00FD5FF5" w14:textId="6E3ACD7B" w:rsidR="007F5E43" w:rsidRDefault="007F5E43" w:rsidP="007F5E43">
      <w:pPr>
        <w:pStyle w:val="SemEspaamento"/>
        <w:ind w:firstLine="708"/>
      </w:pPr>
      <w:r w:rsidRPr="007F5E43">
        <w:t>Ao fazer scroll na página do curso, o formando terá acesso a duas secções importantes</w:t>
      </w:r>
      <w:r>
        <w:t>, tópicos e feedback.</w:t>
      </w:r>
    </w:p>
    <w:p w14:paraId="30D714F3" w14:textId="77777777" w:rsidR="007F5E43" w:rsidRPr="007F5E43" w:rsidRDefault="007F5E43" w:rsidP="007F5E43">
      <w:pPr>
        <w:pStyle w:val="SemEspaamento"/>
        <w:ind w:firstLine="708"/>
      </w:pPr>
    </w:p>
    <w:p w14:paraId="464B68B9" w14:textId="77777777" w:rsidR="007F5E43" w:rsidRDefault="007F5E43" w:rsidP="007F5E43">
      <w:pPr>
        <w:pStyle w:val="SemEspaamento"/>
        <w:ind w:firstLine="708"/>
      </w:pPr>
      <w:r w:rsidRPr="007F5E43">
        <w:t>Para solicitar um novo tópico, o formando deve clicar no botão "Solicitar", mas a criação do tópico depende da aprovação do formador.</w:t>
      </w:r>
    </w:p>
    <w:p w14:paraId="06A3891C" w14:textId="77777777" w:rsidR="007F5E43" w:rsidRPr="007F5E43" w:rsidRDefault="007F5E43" w:rsidP="007F5E43">
      <w:pPr>
        <w:pStyle w:val="SemEspaamento"/>
        <w:ind w:firstLine="708"/>
      </w:pPr>
    </w:p>
    <w:p w14:paraId="49974882" w14:textId="6F0BAE24" w:rsidR="007F5E43" w:rsidRDefault="007F5E43" w:rsidP="007F5E43">
      <w:pPr>
        <w:pStyle w:val="SemEspaamento"/>
        <w:ind w:firstLine="708"/>
      </w:pPr>
      <w:r w:rsidRPr="007F5E43">
        <w:t>Os tópicos funcionam como fóruns de discussão, onde os formandos podem interagir sobre temas específicos</w:t>
      </w:r>
      <w:r>
        <w:t xml:space="preserve"> e no Feedback, q</w:t>
      </w:r>
      <w:r w:rsidRPr="007F5E43">
        <w:t xml:space="preserve">ualquer formando pode deixar um </w:t>
      </w:r>
      <w:r w:rsidRPr="007F5E43">
        <w:rPr>
          <w:b/>
          <w:bCs/>
        </w:rPr>
        <w:t>comentário anónimo</w:t>
      </w:r>
      <w:r w:rsidRPr="007F5E43">
        <w:t xml:space="preserve"> sobre o curso. </w:t>
      </w:r>
    </w:p>
    <w:p w14:paraId="6A0A0FE3" w14:textId="77777777" w:rsidR="007F5E43" w:rsidRDefault="007F5E43" w:rsidP="007F5E43">
      <w:pPr>
        <w:pStyle w:val="SemEspaamento"/>
        <w:ind w:firstLine="708"/>
      </w:pPr>
    </w:p>
    <w:p w14:paraId="3CD942FB" w14:textId="14B98E1A" w:rsidR="006E252D" w:rsidRDefault="007F5E43" w:rsidP="007F5E43">
      <w:pPr>
        <w:pStyle w:val="SemEspaamento"/>
        <w:ind w:firstLine="708"/>
      </w:pPr>
      <w:r w:rsidRPr="007F5E43">
        <w:t>As denúncias são analisadas pelo gestor, e não pelo formador, garantindo um processo imparcial na moderação do conteúdo.</w:t>
      </w:r>
    </w:p>
    <w:p w14:paraId="1D399ACE" w14:textId="77777777" w:rsidR="007F5E43" w:rsidRPr="006E252D" w:rsidRDefault="007F5E43" w:rsidP="007F5E43">
      <w:pPr>
        <w:pStyle w:val="SemEspaamento"/>
        <w:ind w:firstLine="708"/>
      </w:pPr>
    </w:p>
    <w:p w14:paraId="2353711A" w14:textId="548024AA" w:rsidR="00AD2B7E" w:rsidRDefault="007F5E43" w:rsidP="007F5E43">
      <w:pPr>
        <w:keepNext/>
      </w:pPr>
      <w:r>
        <w:t xml:space="preserve"> </w:t>
      </w:r>
      <w:r w:rsidR="00AD2B7E" w:rsidRPr="00AD2B7E">
        <w:rPr>
          <w:noProof/>
        </w:rPr>
        <w:drawing>
          <wp:inline distT="0" distB="0" distL="0" distR="0" wp14:anchorId="3005BF73" wp14:editId="58A7DE84">
            <wp:extent cx="1746252" cy="2849787"/>
            <wp:effectExtent l="0" t="0" r="6350" b="8255"/>
            <wp:docPr id="1439171564" name="Imagem 1" descr="Uma imagem com texto, captura de ecrã, software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71564" name="Imagem 1" descr="Uma imagem com texto, captura de ecrã, software, Tipo de letra&#10;&#10;Os conteúdos gerados por IA poderão estar incorretos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8251" cy="28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   </w:t>
      </w:r>
      <w:r w:rsidRPr="007F5E43">
        <w:rPr>
          <w:noProof/>
        </w:rPr>
        <w:drawing>
          <wp:inline distT="0" distB="0" distL="0" distR="0" wp14:anchorId="54DDA645" wp14:editId="25A93C9A">
            <wp:extent cx="1769788" cy="2854987"/>
            <wp:effectExtent l="0" t="0" r="1905" b="2540"/>
            <wp:docPr id="1821959131" name="Imagem 1" descr="Uma imagem com texto, captura de ecrã, software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59131" name="Imagem 1" descr="Uma imagem com texto, captura de ecrã, software, número&#10;&#10;Os conteúdos gerados por IA poderão estar incorretos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2913" cy="287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E43">
        <w:rPr>
          <w:noProof/>
        </w:rPr>
        <w:t xml:space="preserve"> </w:t>
      </w:r>
      <w:r w:rsidRPr="007F5E43">
        <w:rPr>
          <w:noProof/>
        </w:rPr>
        <w:drawing>
          <wp:inline distT="0" distB="0" distL="0" distR="0" wp14:anchorId="5CD43300" wp14:editId="6A156029">
            <wp:extent cx="1767092" cy="2829762"/>
            <wp:effectExtent l="0" t="0" r="5080" b="8890"/>
            <wp:docPr id="948093848" name="Imagem 1" descr="Uma imagem com texto, captura de ecrã, software, Ícone de computador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93848" name="Imagem 1" descr="Uma imagem com texto, captura de ecrã, software, Ícone de computador&#10;&#10;Os conteúdos gerados por IA poderão estar incorretos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3622" cy="2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2B02" w14:textId="714104FE" w:rsidR="007F5E43" w:rsidRDefault="007F5E43" w:rsidP="007F5E43">
      <w:pPr>
        <w:pStyle w:val="Legenda"/>
        <w:jc w:val="left"/>
        <w:rPr>
          <w:noProof/>
        </w:rPr>
      </w:pPr>
      <w:r>
        <w:t xml:space="preserve">          </w:t>
      </w:r>
      <w:bookmarkStart w:id="17" w:name="_Toc192973383"/>
      <w:r w:rsidR="00AD2B7E">
        <w:t xml:space="preserve">Figura </w:t>
      </w:r>
      <w:fldSimple w:instr=" SEQ Figura \* ARABIC ">
        <w:r w:rsidR="005C5E50">
          <w:rPr>
            <w:noProof/>
          </w:rPr>
          <w:t>12</w:t>
        </w:r>
      </w:fldSimple>
      <w:r w:rsidR="00AD2B7E">
        <w:t xml:space="preserve">- Página do </w:t>
      </w:r>
      <w:proofErr w:type="gramStart"/>
      <w:r w:rsidR="00AD2B7E">
        <w:t>curso</w:t>
      </w:r>
      <w:r w:rsidR="006E252D">
        <w:t xml:space="preserve">   </w:t>
      </w:r>
      <w:r>
        <w:tab/>
        <w:t xml:space="preserve">          </w:t>
      </w:r>
      <w:r w:rsidR="006E252D">
        <w:t>Figura</w:t>
      </w:r>
      <w:proofErr w:type="gramEnd"/>
      <w:r w:rsidR="006E252D">
        <w:t xml:space="preserve"> </w:t>
      </w:r>
      <w:fldSimple w:instr=" SEQ Figura \* ARABIC ">
        <w:r w:rsidR="005C5E50">
          <w:rPr>
            <w:noProof/>
          </w:rPr>
          <w:t>13</w:t>
        </w:r>
      </w:fldSimple>
      <w:r w:rsidR="006E252D">
        <w:t>-Tópicos e Feedback</w:t>
      </w:r>
      <w:r w:rsidRPr="007F5E43">
        <w:t xml:space="preserve"> </w:t>
      </w:r>
      <w:r>
        <w:tab/>
      </w:r>
      <w:r>
        <w:tab/>
        <w:t xml:space="preserve">Figura </w:t>
      </w:r>
      <w:fldSimple w:instr=" SEQ Figura \* ARABIC ">
        <w:r w:rsidR="005C5E50">
          <w:rPr>
            <w:noProof/>
          </w:rPr>
          <w:t>14</w:t>
        </w:r>
      </w:fldSimple>
      <w:r>
        <w:t>- Tópico</w:t>
      </w:r>
      <w:bookmarkEnd w:id="17"/>
    </w:p>
    <w:p w14:paraId="5AC34DF7" w14:textId="3E95B8AE" w:rsidR="00AD2B7E" w:rsidRDefault="00AD2B7E" w:rsidP="007F5E43">
      <w:pPr>
        <w:pStyle w:val="Legenda"/>
        <w:rPr>
          <w:noProof/>
        </w:rPr>
      </w:pPr>
    </w:p>
    <w:p w14:paraId="495B2F6B" w14:textId="77777777" w:rsidR="00AD2B7E" w:rsidRDefault="00AD2B7E">
      <w:pPr>
        <w:spacing w:before="0" w:after="160" w:line="259" w:lineRule="auto"/>
        <w:jc w:val="left"/>
        <w:rPr>
          <w:noProof/>
        </w:rPr>
      </w:pPr>
    </w:p>
    <w:p w14:paraId="03691D60" w14:textId="45250ABA" w:rsidR="007F5E43" w:rsidRDefault="007F5E43" w:rsidP="007F5E43">
      <w:pPr>
        <w:keepNext/>
        <w:spacing w:before="0" w:after="160" w:line="259" w:lineRule="auto"/>
        <w:jc w:val="left"/>
      </w:pPr>
    </w:p>
    <w:p w14:paraId="351A6F3C" w14:textId="77777777" w:rsidR="00AD2B7E" w:rsidRDefault="00AD2B7E">
      <w:pPr>
        <w:spacing w:before="0" w:after="160" w:line="259" w:lineRule="auto"/>
        <w:jc w:val="left"/>
        <w:rPr>
          <w:noProof/>
        </w:rPr>
      </w:pPr>
    </w:p>
    <w:p w14:paraId="4EA6304C" w14:textId="1B12A396" w:rsidR="00275B3D" w:rsidRDefault="00275B3D">
      <w:pPr>
        <w:spacing w:before="0" w:after="160" w:line="259" w:lineRule="auto"/>
        <w:jc w:val="left"/>
        <w:rPr>
          <w:noProof/>
        </w:rPr>
      </w:pPr>
      <w:r>
        <w:rPr>
          <w:noProof/>
        </w:rPr>
        <w:br w:type="page"/>
      </w:r>
    </w:p>
    <w:p w14:paraId="0E48894E" w14:textId="77777777" w:rsidR="009268A1" w:rsidRDefault="009268A1" w:rsidP="009268A1">
      <w:pPr>
        <w:pStyle w:val="Ttulo2"/>
        <w:rPr>
          <w:noProof/>
        </w:rPr>
      </w:pPr>
      <w:bookmarkStart w:id="18" w:name="_Toc192973425"/>
      <w:r>
        <w:rPr>
          <w:noProof/>
        </w:rPr>
        <w:lastRenderedPageBreak/>
        <w:t>Criar feddback</w:t>
      </w:r>
      <w:bookmarkEnd w:id="18"/>
    </w:p>
    <w:p w14:paraId="4EB64657" w14:textId="77777777" w:rsidR="009268A1" w:rsidRPr="009268A1" w:rsidRDefault="009268A1" w:rsidP="009268A1">
      <w:pPr>
        <w:spacing w:before="100" w:beforeAutospacing="1" w:after="100" w:afterAutospacing="1" w:line="240" w:lineRule="auto"/>
        <w:ind w:firstLine="576"/>
        <w:jc w:val="left"/>
        <w:rPr>
          <w:rFonts w:eastAsia="Times New Roman" w:cs="Times New Roman"/>
          <w:szCs w:val="24"/>
          <w:lang w:eastAsia="pt-PT"/>
        </w:rPr>
      </w:pPr>
      <w:r w:rsidRPr="009268A1">
        <w:rPr>
          <w:rFonts w:eastAsia="Times New Roman" w:cs="Times New Roman"/>
          <w:szCs w:val="24"/>
          <w:lang w:eastAsia="pt-PT"/>
        </w:rPr>
        <w:t>A funcionalidade de criação de feedback permite que os formandos partilhem a sua opinião sobre o curso de forma anónima.</w:t>
      </w:r>
    </w:p>
    <w:p w14:paraId="41B56740" w14:textId="77777777" w:rsidR="009268A1" w:rsidRPr="009268A1" w:rsidRDefault="009268A1" w:rsidP="009268A1">
      <w:pPr>
        <w:spacing w:before="100" w:beforeAutospacing="1" w:after="100" w:afterAutospacing="1" w:line="240" w:lineRule="auto"/>
        <w:ind w:firstLine="576"/>
        <w:jc w:val="left"/>
        <w:rPr>
          <w:rFonts w:eastAsia="Times New Roman" w:cs="Times New Roman"/>
          <w:szCs w:val="24"/>
          <w:lang w:eastAsia="pt-PT"/>
        </w:rPr>
      </w:pPr>
      <w:r w:rsidRPr="009268A1">
        <w:rPr>
          <w:rFonts w:eastAsia="Times New Roman" w:cs="Times New Roman"/>
          <w:szCs w:val="24"/>
          <w:lang w:eastAsia="pt-PT"/>
        </w:rPr>
        <w:t xml:space="preserve">Ao aceder a esta secção, o utilizador pode escrever um comentário na caixa de texto e optar por associar um </w:t>
      </w:r>
      <w:r w:rsidRPr="009268A1">
        <w:rPr>
          <w:rFonts w:eastAsia="Times New Roman" w:cs="Times New Roman"/>
          <w:b/>
          <w:bCs/>
          <w:szCs w:val="24"/>
          <w:lang w:eastAsia="pt-PT"/>
        </w:rPr>
        <w:t>like</w:t>
      </w:r>
      <w:r w:rsidRPr="009268A1">
        <w:rPr>
          <w:rFonts w:eastAsia="Times New Roman" w:cs="Times New Roman"/>
          <w:szCs w:val="24"/>
          <w:lang w:eastAsia="pt-PT"/>
        </w:rPr>
        <w:t xml:space="preserve"> ou </w:t>
      </w:r>
      <w:r w:rsidRPr="009268A1">
        <w:rPr>
          <w:rFonts w:eastAsia="Times New Roman" w:cs="Times New Roman"/>
          <w:b/>
          <w:bCs/>
          <w:szCs w:val="24"/>
          <w:lang w:eastAsia="pt-PT"/>
        </w:rPr>
        <w:t>dislike</w:t>
      </w:r>
      <w:r w:rsidRPr="009268A1">
        <w:rPr>
          <w:rFonts w:eastAsia="Times New Roman" w:cs="Times New Roman"/>
          <w:szCs w:val="24"/>
          <w:lang w:eastAsia="pt-PT"/>
        </w:rPr>
        <w:t xml:space="preserve"> ao feedback. Esta abordagem ajuda a recolher impressões gerais sobre a qualidade dos cursos.</w:t>
      </w:r>
    </w:p>
    <w:p w14:paraId="6746E574" w14:textId="61AE19FB" w:rsidR="009268A1" w:rsidRPr="009268A1" w:rsidRDefault="009268A1" w:rsidP="009268A1">
      <w:pPr>
        <w:spacing w:before="100" w:beforeAutospacing="1" w:after="100" w:afterAutospacing="1" w:line="240" w:lineRule="auto"/>
        <w:ind w:firstLine="576"/>
        <w:jc w:val="left"/>
        <w:rPr>
          <w:rFonts w:eastAsia="Times New Roman" w:cs="Times New Roman"/>
          <w:szCs w:val="24"/>
          <w:lang w:eastAsia="pt-PT"/>
        </w:rPr>
      </w:pPr>
      <w:r w:rsidRPr="009268A1">
        <w:rPr>
          <w:rFonts w:eastAsia="Times New Roman" w:cs="Times New Roman"/>
          <w:szCs w:val="24"/>
          <w:lang w:eastAsia="pt-PT"/>
        </w:rPr>
        <w:t xml:space="preserve">Depois de </w:t>
      </w:r>
      <w:r>
        <w:rPr>
          <w:rFonts w:eastAsia="Times New Roman" w:cs="Times New Roman"/>
          <w:szCs w:val="24"/>
          <w:lang w:eastAsia="pt-PT"/>
        </w:rPr>
        <w:t xml:space="preserve">escrever </w:t>
      </w:r>
      <w:r w:rsidRPr="009268A1">
        <w:rPr>
          <w:rFonts w:eastAsia="Times New Roman" w:cs="Times New Roman"/>
          <w:szCs w:val="24"/>
          <w:lang w:eastAsia="pt-PT"/>
        </w:rPr>
        <w:t xml:space="preserve">o comentário, basta clicar no botão </w:t>
      </w:r>
      <w:r w:rsidRPr="009268A1">
        <w:rPr>
          <w:rFonts w:eastAsia="Times New Roman" w:cs="Times New Roman"/>
          <w:b/>
          <w:bCs/>
          <w:szCs w:val="24"/>
          <w:lang w:eastAsia="pt-PT"/>
        </w:rPr>
        <w:t>"Publicar"</w:t>
      </w:r>
      <w:r w:rsidRPr="009268A1">
        <w:rPr>
          <w:rFonts w:eastAsia="Times New Roman" w:cs="Times New Roman"/>
          <w:szCs w:val="24"/>
          <w:lang w:eastAsia="pt-PT"/>
        </w:rPr>
        <w:t xml:space="preserve"> para submeter o feedback. Como os comentários são anónimos, não há qualquer identificação do autor, garantindo liberdade para expressar opiniões sem receio de exposição.</w:t>
      </w:r>
    </w:p>
    <w:p w14:paraId="3D7F0A44" w14:textId="236E9700" w:rsidR="009268A1" w:rsidRPr="009268A1" w:rsidRDefault="009268A1" w:rsidP="009268A1">
      <w:pPr>
        <w:spacing w:before="100" w:beforeAutospacing="1" w:after="100" w:afterAutospacing="1" w:line="240" w:lineRule="auto"/>
        <w:ind w:firstLine="576"/>
        <w:jc w:val="left"/>
        <w:rPr>
          <w:rFonts w:eastAsia="Times New Roman" w:cs="Times New Roman"/>
          <w:szCs w:val="24"/>
          <w:lang w:eastAsia="pt-PT"/>
        </w:rPr>
      </w:pPr>
      <w:r w:rsidRPr="009268A1">
        <w:rPr>
          <w:rFonts w:eastAsia="Times New Roman" w:cs="Times New Roman"/>
          <w:szCs w:val="24"/>
          <w:lang w:eastAsia="pt-PT"/>
        </w:rPr>
        <w:t>Este sistema contribui para a melhoria contínua dos cursos, permitindo que os gestores e formadores compreendam melhor a perceção dos formandos.</w:t>
      </w:r>
    </w:p>
    <w:p w14:paraId="7CB6959C" w14:textId="77777777" w:rsidR="009268A1" w:rsidRDefault="009268A1" w:rsidP="009268A1">
      <w:pPr>
        <w:pStyle w:val="SemEspaamento"/>
        <w:rPr>
          <w:noProof/>
        </w:rPr>
      </w:pPr>
    </w:p>
    <w:p w14:paraId="3E5D9301" w14:textId="77777777" w:rsidR="009268A1" w:rsidRDefault="009268A1" w:rsidP="009268A1">
      <w:pPr>
        <w:pStyle w:val="SemEspaamento"/>
        <w:rPr>
          <w:noProof/>
        </w:rPr>
      </w:pPr>
    </w:p>
    <w:p w14:paraId="668C058A" w14:textId="30775AAF" w:rsidR="009268A1" w:rsidRDefault="009268A1" w:rsidP="009268A1">
      <w:pPr>
        <w:pStyle w:val="SemEspaamento"/>
        <w:jc w:val="center"/>
        <w:rPr>
          <w:noProof/>
        </w:rPr>
      </w:pPr>
      <w:r>
        <w:rPr>
          <w:noProof/>
        </w:rPr>
        <w:drawing>
          <wp:inline distT="0" distB="0" distL="0" distR="0" wp14:anchorId="4D5B0770" wp14:editId="0F51D728">
            <wp:extent cx="2230502" cy="3624776"/>
            <wp:effectExtent l="0" t="0" r="0" b="0"/>
            <wp:docPr id="403245684" name="Imagem 5" descr="Imagem carreg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m carregad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142" cy="364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52F323F8" w14:textId="343EC157" w:rsidR="005E1183" w:rsidRDefault="005E1183" w:rsidP="005E1183">
      <w:pPr>
        <w:pStyle w:val="Ttulo2"/>
        <w:rPr>
          <w:noProof/>
        </w:rPr>
      </w:pPr>
      <w:bookmarkStart w:id="19" w:name="_Toc192973426"/>
      <w:r>
        <w:rPr>
          <w:noProof/>
        </w:rPr>
        <w:lastRenderedPageBreak/>
        <w:t>Curso Síncrono</w:t>
      </w:r>
      <w:bookmarkEnd w:id="19"/>
    </w:p>
    <w:p w14:paraId="1AECDD2B" w14:textId="7B3E2EB1" w:rsidR="005E1183" w:rsidRDefault="005E1183" w:rsidP="005E1183">
      <w:pPr>
        <w:pStyle w:val="SemEspaamento"/>
        <w:ind w:firstLine="708"/>
      </w:pPr>
      <w:r w:rsidRPr="005E1183">
        <w:t xml:space="preserve">Os cursos assíncronos </w:t>
      </w:r>
      <w:proofErr w:type="gramStart"/>
      <w:r w:rsidRPr="005E1183">
        <w:t>mantêm a mesma</w:t>
      </w:r>
      <w:proofErr w:type="gramEnd"/>
      <w:r w:rsidRPr="005E1183">
        <w:t xml:space="preserve"> estrutura visual dos cursos síncronos, mas apresentam uma diferença fundamental no nível de permissões</w:t>
      </w:r>
      <w:r>
        <w:t>, ou seja, o</w:t>
      </w:r>
      <w:r w:rsidRPr="005E1183">
        <w:t>s formandos inscritos passam a ter todas as permissões de um formador normal</w:t>
      </w:r>
      <w:r>
        <w:t xml:space="preserve">, podendo </w:t>
      </w:r>
      <w:r w:rsidRPr="005E1183">
        <w:t>adicionar títulos, disponibilizar materiais e gerir conteúdos, tal como um formador faria num curso síncrono.</w:t>
      </w:r>
    </w:p>
    <w:p w14:paraId="7124C3CF" w14:textId="19FAE24D" w:rsidR="005E1183" w:rsidRDefault="005E1183">
      <w:pPr>
        <w:spacing w:before="0" w:after="160" w:line="259" w:lineRule="auto"/>
        <w:jc w:val="left"/>
        <w:rPr>
          <w:noProof/>
        </w:rPr>
      </w:pPr>
      <w:r>
        <w:rPr>
          <w:noProof/>
        </w:rPr>
        <w:br w:type="page"/>
      </w:r>
    </w:p>
    <w:p w14:paraId="7CB572EE" w14:textId="77777777" w:rsidR="005E1183" w:rsidRDefault="005E1183" w:rsidP="005E1183">
      <w:pPr>
        <w:pStyle w:val="Ttulo1"/>
        <w:rPr>
          <w:noProof/>
        </w:rPr>
      </w:pPr>
      <w:bookmarkStart w:id="20" w:name="_Toc192973427"/>
      <w:r>
        <w:rPr>
          <w:noProof/>
        </w:rPr>
        <w:lastRenderedPageBreak/>
        <w:t>Página pessoal</w:t>
      </w:r>
      <w:bookmarkEnd w:id="20"/>
    </w:p>
    <w:p w14:paraId="10FBB5A3" w14:textId="77777777" w:rsidR="003C795F" w:rsidRDefault="003C795F" w:rsidP="003C795F">
      <w:pPr>
        <w:pStyle w:val="SemEspaamento"/>
        <w:ind w:firstLine="708"/>
      </w:pPr>
      <w:r>
        <w:t xml:space="preserve">A página pessoal permite que cada utilizador tenha uma visão organizada do seu perfil e das suas atividades na plataforma. Existem diferenças entre a página de um </w:t>
      </w:r>
      <w:r w:rsidRPr="003C795F">
        <w:rPr>
          <w:b/>
          <w:bCs/>
        </w:rPr>
        <w:t>formador</w:t>
      </w:r>
      <w:r>
        <w:t xml:space="preserve"> e a de um </w:t>
      </w:r>
      <w:r w:rsidRPr="003C795F">
        <w:t>formando</w:t>
      </w:r>
      <w:r>
        <w:t>.</w:t>
      </w:r>
    </w:p>
    <w:p w14:paraId="28630369" w14:textId="5B9DA601" w:rsidR="003C795F" w:rsidRPr="003C795F" w:rsidRDefault="003C795F" w:rsidP="003C795F">
      <w:pPr>
        <w:spacing w:before="100" w:beforeAutospacing="1" w:after="100" w:afterAutospacing="1" w:line="240" w:lineRule="auto"/>
        <w:ind w:firstLine="708"/>
        <w:jc w:val="left"/>
        <w:rPr>
          <w:rFonts w:eastAsia="Times New Roman" w:cs="Times New Roman"/>
          <w:szCs w:val="24"/>
          <w:lang w:eastAsia="pt-PT"/>
        </w:rPr>
      </w:pPr>
      <w:r w:rsidRPr="003C795F">
        <w:rPr>
          <w:rFonts w:eastAsia="Times New Roman" w:cs="Times New Roman"/>
          <w:szCs w:val="24"/>
          <w:lang w:eastAsia="pt-PT"/>
        </w:rPr>
        <w:t>Cada utilizador pode visualizar e gerir os cursos em que participa,</w:t>
      </w:r>
      <w:r>
        <w:rPr>
          <w:rFonts w:eastAsia="Times New Roman" w:cs="Times New Roman"/>
          <w:szCs w:val="24"/>
          <w:lang w:eastAsia="pt-PT"/>
        </w:rPr>
        <w:t xml:space="preserve"> a</w:t>
      </w:r>
      <w:r w:rsidRPr="003C795F">
        <w:rPr>
          <w:rFonts w:eastAsia="Times New Roman" w:cs="Times New Roman"/>
          <w:szCs w:val="24"/>
          <w:lang w:eastAsia="pt-PT"/>
        </w:rPr>
        <w:t>lém disso, tem acesso às categorias e áreas em que está registado. A sua categoria principal será sempre destacada, embora possa estar associado a várias outras</w:t>
      </w:r>
      <w:r>
        <w:rPr>
          <w:rFonts w:eastAsia="Times New Roman" w:cs="Times New Roman"/>
          <w:szCs w:val="24"/>
          <w:lang w:eastAsia="pt-PT"/>
        </w:rPr>
        <w:t>, e d</w:t>
      </w:r>
      <w:r w:rsidRPr="003C795F">
        <w:rPr>
          <w:rFonts w:eastAsia="Times New Roman" w:cs="Times New Roman"/>
          <w:szCs w:val="24"/>
          <w:lang w:eastAsia="pt-PT"/>
        </w:rPr>
        <w:t>entro de cada categoria, pode pertencer a múltiplas áreas, mas terá sempre uma área principal, que representa a sua especialização ou foco principal dentro desse campo.</w:t>
      </w:r>
    </w:p>
    <w:p w14:paraId="22F45BF9" w14:textId="6213F904" w:rsidR="003C795F" w:rsidRPr="003C795F" w:rsidRDefault="003C795F" w:rsidP="003C795F">
      <w:pPr>
        <w:pStyle w:val="SemEspaamento"/>
        <w:rPr>
          <w:b/>
          <w:bCs/>
        </w:rPr>
      </w:pPr>
      <w:r w:rsidRPr="003C795F">
        <w:rPr>
          <w:b/>
          <w:bCs/>
        </w:rPr>
        <w:t>Exemplo:</w:t>
      </w:r>
    </w:p>
    <w:p w14:paraId="4A43C292" w14:textId="77777777" w:rsidR="003C795F" w:rsidRDefault="003C795F">
      <w:pPr>
        <w:pStyle w:val="SemEspaamento"/>
        <w:numPr>
          <w:ilvl w:val="0"/>
          <w:numId w:val="7"/>
        </w:numPr>
      </w:pPr>
      <w:r w:rsidRPr="003C795F">
        <w:t>Categorias</w:t>
      </w:r>
      <w:r>
        <w:t>:</w:t>
      </w:r>
      <w:r w:rsidRPr="003C795F">
        <w:t xml:space="preserve"> Programação</w:t>
      </w:r>
      <w:r>
        <w:t xml:space="preserve">, </w:t>
      </w:r>
      <w:r w:rsidRPr="003C795F">
        <w:t>Matemática</w:t>
      </w:r>
    </w:p>
    <w:p w14:paraId="79296667" w14:textId="02D32ACD" w:rsidR="003C795F" w:rsidRPr="003C795F" w:rsidRDefault="003C795F">
      <w:pPr>
        <w:pStyle w:val="SemEspaamento"/>
        <w:numPr>
          <w:ilvl w:val="0"/>
          <w:numId w:val="7"/>
        </w:numPr>
      </w:pPr>
      <w:r w:rsidRPr="003C795F">
        <w:t>Categoria Principal: Programação</w:t>
      </w:r>
    </w:p>
    <w:p w14:paraId="6AE548DE" w14:textId="2886D072" w:rsidR="003C795F" w:rsidRPr="003C795F" w:rsidRDefault="003C795F">
      <w:pPr>
        <w:pStyle w:val="SemEspaamento"/>
        <w:numPr>
          <w:ilvl w:val="0"/>
          <w:numId w:val="7"/>
        </w:numPr>
      </w:pPr>
      <w:r w:rsidRPr="003C795F">
        <w:t>Áreas: C++, PHP, SQL</w:t>
      </w:r>
      <w:r>
        <w:t>, Análise Matemática, Álgebra</w:t>
      </w:r>
    </w:p>
    <w:p w14:paraId="3B4AEAAD" w14:textId="74037315" w:rsidR="003C795F" w:rsidRPr="003C795F" w:rsidRDefault="003C795F">
      <w:pPr>
        <w:pStyle w:val="SemEspaamento"/>
        <w:numPr>
          <w:ilvl w:val="0"/>
          <w:numId w:val="7"/>
        </w:numPr>
      </w:pPr>
      <w:r w:rsidRPr="003C795F">
        <w:t>Área Principal: C++</w:t>
      </w:r>
    </w:p>
    <w:p w14:paraId="0D3EFFD4" w14:textId="77777777" w:rsidR="003C795F" w:rsidRDefault="003C795F" w:rsidP="003C795F">
      <w:pPr>
        <w:pStyle w:val="SemEspaamento"/>
        <w:rPr>
          <w:noProof/>
        </w:rPr>
      </w:pPr>
    </w:p>
    <w:p w14:paraId="3EC4D774" w14:textId="77777777" w:rsidR="003C795F" w:rsidRDefault="003C795F" w:rsidP="003C795F">
      <w:pPr>
        <w:pStyle w:val="SemEspaamento"/>
        <w:rPr>
          <w:noProof/>
        </w:rPr>
      </w:pPr>
    </w:p>
    <w:p w14:paraId="19F92F87" w14:textId="77777777" w:rsidR="003C795F" w:rsidRDefault="003C795F" w:rsidP="003C795F">
      <w:pPr>
        <w:pStyle w:val="SemEspaamento"/>
        <w:keepNext/>
        <w:jc w:val="center"/>
      </w:pPr>
      <w:r>
        <w:rPr>
          <w:noProof/>
        </w:rPr>
        <w:drawing>
          <wp:inline distT="0" distB="0" distL="0" distR="0" wp14:anchorId="5B7DAB7B" wp14:editId="28C1727C">
            <wp:extent cx="1929255" cy="3154547"/>
            <wp:effectExtent l="0" t="0" r="0" b="8255"/>
            <wp:docPr id="56889412" name="Imagem 4" descr="Imagem carreg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m carregada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666" cy="317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1154E" w14:textId="595081D4" w:rsidR="003C795F" w:rsidRDefault="003C795F" w:rsidP="003C795F">
      <w:pPr>
        <w:pStyle w:val="Legenda"/>
        <w:jc w:val="center"/>
      </w:pPr>
      <w:bookmarkStart w:id="21" w:name="_Toc192973384"/>
      <w:r>
        <w:t xml:space="preserve">Figura </w:t>
      </w:r>
      <w:fldSimple w:instr=" SEQ Figura \* ARABIC ">
        <w:r w:rsidR="005C5E50">
          <w:rPr>
            <w:noProof/>
          </w:rPr>
          <w:t>15</w:t>
        </w:r>
      </w:fldSimple>
      <w:r>
        <w:t>- Página pessoal</w:t>
      </w:r>
      <w:bookmarkEnd w:id="21"/>
    </w:p>
    <w:p w14:paraId="4A180609" w14:textId="77777777" w:rsidR="00CA7326" w:rsidRDefault="00CA7326">
      <w:pPr>
        <w:spacing w:before="0" w:after="160" w:line="259" w:lineRule="auto"/>
        <w:jc w:val="left"/>
        <w:rPr>
          <w:noProof/>
        </w:rPr>
      </w:pPr>
      <w:r>
        <w:rPr>
          <w:noProof/>
        </w:rPr>
        <w:br w:type="page"/>
      </w:r>
    </w:p>
    <w:p w14:paraId="0A0695D4" w14:textId="77777777" w:rsidR="009268A1" w:rsidRDefault="00CA7326" w:rsidP="00CA7326">
      <w:pPr>
        <w:pStyle w:val="Ttulo2"/>
        <w:rPr>
          <w:noProof/>
        </w:rPr>
      </w:pPr>
      <w:bookmarkStart w:id="22" w:name="_Toc192973428"/>
      <w:r>
        <w:rPr>
          <w:noProof/>
        </w:rPr>
        <w:lastRenderedPageBreak/>
        <w:t>Cursos Associados</w:t>
      </w:r>
      <w:bookmarkEnd w:id="22"/>
    </w:p>
    <w:p w14:paraId="0021D40B" w14:textId="77777777" w:rsidR="009268A1" w:rsidRDefault="009268A1" w:rsidP="009268A1">
      <w:pPr>
        <w:pStyle w:val="SemEspaamento"/>
        <w:ind w:firstLine="576"/>
        <w:rPr>
          <w:noProof/>
        </w:rPr>
      </w:pPr>
      <w:r w:rsidRPr="009268A1">
        <w:rPr>
          <w:noProof/>
        </w:rPr>
        <w:t>Na página pessoal, o utilizador pode visualizar todos os cursos associados de forma organizada.</w:t>
      </w:r>
    </w:p>
    <w:p w14:paraId="1DF2030B" w14:textId="77777777" w:rsidR="009268A1" w:rsidRPr="009268A1" w:rsidRDefault="009268A1" w:rsidP="009268A1">
      <w:pPr>
        <w:pStyle w:val="SemEspaamento"/>
        <w:rPr>
          <w:noProof/>
        </w:rPr>
      </w:pPr>
    </w:p>
    <w:p w14:paraId="2CD04AE4" w14:textId="38663F16" w:rsidR="009268A1" w:rsidRDefault="009268A1" w:rsidP="009268A1">
      <w:pPr>
        <w:pStyle w:val="SemEspaamento"/>
        <w:ind w:firstLine="576"/>
        <w:rPr>
          <w:noProof/>
        </w:rPr>
      </w:pPr>
      <w:r w:rsidRPr="009268A1">
        <w:rPr>
          <w:noProof/>
        </w:rPr>
        <w:t>Cada formando</w:t>
      </w:r>
      <w:r>
        <w:rPr>
          <w:noProof/>
        </w:rPr>
        <w:t>/formador</w:t>
      </w:r>
      <w:r w:rsidRPr="009268A1">
        <w:rPr>
          <w:noProof/>
        </w:rPr>
        <w:t xml:space="preserve"> tem acesso à lista dos cursos em que está inscrito. A informação é apresentada de forma clara, distinguindo os cursos ativos, que ainda estão a decorrer, dos cursos finalizados.</w:t>
      </w:r>
    </w:p>
    <w:p w14:paraId="17F16BFB" w14:textId="77777777" w:rsidR="009268A1" w:rsidRPr="009268A1" w:rsidRDefault="009268A1" w:rsidP="009268A1">
      <w:pPr>
        <w:pStyle w:val="SemEspaamento"/>
        <w:ind w:firstLine="576"/>
        <w:rPr>
          <w:noProof/>
        </w:rPr>
      </w:pPr>
    </w:p>
    <w:p w14:paraId="4DD5DCB4" w14:textId="77777777" w:rsidR="009268A1" w:rsidRPr="009268A1" w:rsidRDefault="009268A1" w:rsidP="009268A1">
      <w:pPr>
        <w:pStyle w:val="SemEspaamento"/>
        <w:rPr>
          <w:noProof/>
        </w:rPr>
      </w:pPr>
      <w:r w:rsidRPr="009268A1">
        <w:rPr>
          <w:noProof/>
        </w:rPr>
        <w:t>Dentro desta secção, é possível ver detalhes como:</w:t>
      </w:r>
    </w:p>
    <w:p w14:paraId="2080BF62" w14:textId="77777777" w:rsidR="009268A1" w:rsidRPr="009268A1" w:rsidRDefault="009268A1">
      <w:pPr>
        <w:pStyle w:val="SemEspaamento"/>
        <w:numPr>
          <w:ilvl w:val="0"/>
          <w:numId w:val="9"/>
        </w:numPr>
        <w:rPr>
          <w:noProof/>
        </w:rPr>
      </w:pPr>
      <w:r w:rsidRPr="009268A1">
        <w:rPr>
          <w:noProof/>
        </w:rPr>
        <w:t>Nome do curso</w:t>
      </w:r>
    </w:p>
    <w:p w14:paraId="063ACBDA" w14:textId="77777777" w:rsidR="009268A1" w:rsidRPr="009268A1" w:rsidRDefault="009268A1">
      <w:pPr>
        <w:pStyle w:val="SemEspaamento"/>
        <w:numPr>
          <w:ilvl w:val="0"/>
          <w:numId w:val="9"/>
        </w:numPr>
        <w:rPr>
          <w:noProof/>
        </w:rPr>
      </w:pPr>
      <w:r w:rsidRPr="009268A1">
        <w:rPr>
          <w:noProof/>
        </w:rPr>
        <w:t>Estado atual (A decorrer, Finalizado)</w:t>
      </w:r>
    </w:p>
    <w:p w14:paraId="28AAFD87" w14:textId="2A9609A4" w:rsidR="009268A1" w:rsidRDefault="009268A1">
      <w:pPr>
        <w:pStyle w:val="SemEspaamento"/>
        <w:numPr>
          <w:ilvl w:val="0"/>
          <w:numId w:val="9"/>
        </w:numPr>
        <w:rPr>
          <w:noProof/>
        </w:rPr>
      </w:pPr>
      <w:r w:rsidRPr="009268A1">
        <w:rPr>
          <w:noProof/>
        </w:rPr>
        <w:t>Nota obtida (caso o curso já tenha sido avaliado)</w:t>
      </w:r>
    </w:p>
    <w:p w14:paraId="7F5919D2" w14:textId="77777777" w:rsidR="009268A1" w:rsidRDefault="009268A1">
      <w:pPr>
        <w:spacing w:before="0" w:after="160" w:line="259" w:lineRule="auto"/>
        <w:jc w:val="left"/>
        <w:rPr>
          <w:noProof/>
        </w:rPr>
      </w:pPr>
    </w:p>
    <w:p w14:paraId="33CC4711" w14:textId="3DAB5F49" w:rsidR="009268A1" w:rsidRDefault="009268A1" w:rsidP="00512264">
      <w:pPr>
        <w:keepNext/>
        <w:spacing w:before="0" w:after="160" w:line="259" w:lineRule="auto"/>
        <w:ind w:firstLine="708"/>
      </w:pPr>
      <w:r w:rsidRPr="009268A1">
        <w:rPr>
          <w:noProof/>
        </w:rPr>
        <w:drawing>
          <wp:inline distT="0" distB="0" distL="0" distR="0" wp14:anchorId="2FD64824" wp14:editId="4966DEF0">
            <wp:extent cx="2098363" cy="3366603"/>
            <wp:effectExtent l="0" t="0" r="0" b="5715"/>
            <wp:docPr id="372786545" name="Imagem 1" descr="Uma imagem com texto, captura de ecrã, software, Sistema operativ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86545" name="Imagem 1" descr="Uma imagem com texto, captura de ecrã, software, Sistema operativo&#10;&#10;Os conteúdos gerados por IA poderão estar incorretos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1855" cy="338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264">
        <w:tab/>
      </w:r>
      <w:r w:rsidR="00512264">
        <w:tab/>
      </w:r>
      <w:r w:rsidR="00512264" w:rsidRPr="00512264">
        <w:rPr>
          <w:noProof/>
        </w:rPr>
        <w:drawing>
          <wp:inline distT="0" distB="0" distL="0" distR="0" wp14:anchorId="0567AFA5" wp14:editId="26DE8DE2">
            <wp:extent cx="2056079" cy="3349417"/>
            <wp:effectExtent l="0" t="0" r="1905" b="3810"/>
            <wp:docPr id="2040493763" name="Imagem 1" descr="Uma imagem com texto, captura de ecrã, software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93763" name="Imagem 1" descr="Uma imagem com texto, captura de ecrã, software, número&#10;&#10;Os conteúdos gerados por IA poderão estar incorretos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7285" cy="336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986A" w14:textId="5268FA93" w:rsidR="009268A1" w:rsidRDefault="00512264" w:rsidP="00512264">
      <w:pPr>
        <w:pStyle w:val="Legenda"/>
        <w:ind w:firstLine="708"/>
      </w:pPr>
      <w:r>
        <w:t xml:space="preserve">           </w:t>
      </w:r>
      <w:bookmarkStart w:id="23" w:name="_Toc192973385"/>
      <w:r w:rsidR="009268A1">
        <w:t xml:space="preserve">Figura </w:t>
      </w:r>
      <w:fldSimple w:instr=" SEQ Figura \* ARABIC ">
        <w:r w:rsidR="005C5E50">
          <w:rPr>
            <w:noProof/>
          </w:rPr>
          <w:t>16</w:t>
        </w:r>
      </w:fldSimple>
      <w:r w:rsidR="009268A1">
        <w:t>- Cursos associados</w:t>
      </w:r>
      <w:r>
        <w:tab/>
      </w:r>
      <w:r>
        <w:tab/>
      </w:r>
      <w:r>
        <w:tab/>
        <w:t xml:space="preserve">       Figura </w:t>
      </w:r>
      <w:fldSimple w:instr=" SEQ Figura \* ARABIC ">
        <w:r w:rsidR="005C5E50">
          <w:rPr>
            <w:noProof/>
          </w:rPr>
          <w:t>17</w:t>
        </w:r>
      </w:fldSimple>
      <w:r>
        <w:t>- Informações adicionais</w:t>
      </w:r>
      <w:bookmarkEnd w:id="23"/>
    </w:p>
    <w:p w14:paraId="2C44E4A5" w14:textId="6A045D37" w:rsidR="00512264" w:rsidRDefault="00512264">
      <w:pPr>
        <w:spacing w:before="0" w:after="160" w:line="259" w:lineRule="auto"/>
        <w:jc w:val="left"/>
      </w:pPr>
      <w:r>
        <w:br w:type="page"/>
      </w:r>
    </w:p>
    <w:p w14:paraId="65F87218" w14:textId="2AAB2C32" w:rsidR="00EC7596" w:rsidRDefault="00EC7596" w:rsidP="00EC7596">
      <w:pPr>
        <w:pStyle w:val="Ttulo2"/>
        <w:rPr>
          <w:noProof/>
        </w:rPr>
      </w:pPr>
      <w:bookmarkStart w:id="24" w:name="_Toc192973429"/>
      <w:r>
        <w:rPr>
          <w:noProof/>
        </w:rPr>
        <w:lastRenderedPageBreak/>
        <w:t>Dados pessoais</w:t>
      </w:r>
      <w:bookmarkEnd w:id="24"/>
    </w:p>
    <w:p w14:paraId="7C888DDC" w14:textId="77777777" w:rsidR="00EC7596" w:rsidRDefault="00EC7596" w:rsidP="00EC7596">
      <w:pPr>
        <w:pStyle w:val="SemEspaamento"/>
        <w:ind w:firstLine="576"/>
      </w:pPr>
      <w:r>
        <w:t>A página para editar os d</w:t>
      </w:r>
      <w:r w:rsidRPr="00EC7596">
        <w:t xml:space="preserve">ados </w:t>
      </w:r>
      <w:r>
        <w:t>p</w:t>
      </w:r>
      <w:r w:rsidRPr="00EC7596">
        <w:t>essoai</w:t>
      </w:r>
      <w:r w:rsidRPr="00EC7596">
        <w:rPr>
          <w:b/>
          <w:bCs/>
        </w:rPr>
        <w:t>s</w:t>
      </w:r>
      <w:r>
        <w:rPr>
          <w:b/>
          <w:bCs/>
        </w:rPr>
        <w:t>,</w:t>
      </w:r>
      <w:r>
        <w:t xml:space="preserve"> permite que o utilizador atualize todas as suas informações de forma simples e intuitiva. </w:t>
      </w:r>
    </w:p>
    <w:p w14:paraId="16D35696" w14:textId="77777777" w:rsidR="00EC7596" w:rsidRDefault="00EC7596" w:rsidP="00EC7596">
      <w:pPr>
        <w:pStyle w:val="SemEspaamento"/>
        <w:ind w:firstLine="576"/>
      </w:pPr>
    </w:p>
    <w:p w14:paraId="1CCE1A03" w14:textId="1DB72A02" w:rsidR="00EC7596" w:rsidRDefault="00EC7596" w:rsidP="00EC7596">
      <w:pPr>
        <w:pStyle w:val="SemEspaamento"/>
        <w:ind w:firstLine="576"/>
      </w:pPr>
      <w:r>
        <w:t>Além das informações pessoais básicas, o utilizador pode também alterar os seus dados de morada, incluindo o distrito, cidade, endereço, número da porta e código postal. Isso permite que a plataforma tenha um registo mais preciso dos seus utilizadores.</w:t>
      </w:r>
    </w:p>
    <w:p w14:paraId="0DD51B85" w14:textId="77777777" w:rsidR="00EC7596" w:rsidRDefault="00EC7596" w:rsidP="00EC7596">
      <w:pPr>
        <w:pStyle w:val="SemEspaamento"/>
        <w:ind w:firstLine="576"/>
      </w:pPr>
    </w:p>
    <w:p w14:paraId="7A3663B6" w14:textId="77777777" w:rsidR="00EC7596" w:rsidRDefault="00EC7596" w:rsidP="00EC7596">
      <w:pPr>
        <w:pStyle w:val="SemEspaamento"/>
        <w:ind w:firstLine="576"/>
      </w:pPr>
      <w:r>
        <w:t xml:space="preserve">Cada utilizador tem um cargo atribuído dentro da plataforma, podendo este ser ajustado conforme necessário pelo </w:t>
      </w:r>
      <w:r w:rsidRPr="00EC7596">
        <w:rPr>
          <w:b/>
          <w:bCs/>
        </w:rPr>
        <w:t>gestor</w:t>
      </w:r>
      <w:r>
        <w:t xml:space="preserve">. </w:t>
      </w:r>
    </w:p>
    <w:p w14:paraId="0428F753" w14:textId="77777777" w:rsidR="00AC2915" w:rsidRDefault="00AC2915" w:rsidP="00EC7596">
      <w:pPr>
        <w:pStyle w:val="SemEspaamento"/>
        <w:ind w:firstLine="576"/>
      </w:pPr>
    </w:p>
    <w:p w14:paraId="6DB2500C" w14:textId="660C4484" w:rsidR="00EC7596" w:rsidRDefault="00AC2915" w:rsidP="00AC2915">
      <w:pPr>
        <w:pStyle w:val="SemEspaamento"/>
        <w:ind w:firstLine="576"/>
      </w:pPr>
      <w:r>
        <w:t>A</w:t>
      </w:r>
      <w:r w:rsidRPr="00AC2915">
        <w:t xml:space="preserve"> escolha da área está condicionada à seleção prévia de uma categoria. Ou seja, o utilizador só pode definir uma área depois de escolher a categoria correspondente</w:t>
      </w:r>
      <w:r>
        <w:t>, a</w:t>
      </w:r>
      <w:r w:rsidRPr="00AC2915">
        <w:t>lém disso, os formadores não têm autonomia para se inscreverem diretamente em cursos. A atribuição de um formador a um curso é uma responsabilidade exclusiva do gestor, que define quais formadores irão lecionar cada curso.</w:t>
      </w:r>
    </w:p>
    <w:p w14:paraId="27F597F9" w14:textId="77777777" w:rsidR="00EC7596" w:rsidRDefault="00EC7596" w:rsidP="00EC7596">
      <w:pPr>
        <w:pStyle w:val="SemEspaamento"/>
      </w:pPr>
    </w:p>
    <w:p w14:paraId="0C14636E" w14:textId="77777777" w:rsidR="00EC7596" w:rsidRPr="00EC7596" w:rsidRDefault="00EC7596" w:rsidP="00EC7596">
      <w:pPr>
        <w:pStyle w:val="SemEspaamento"/>
      </w:pPr>
    </w:p>
    <w:p w14:paraId="215BCAA7" w14:textId="77777777" w:rsidR="00AC2915" w:rsidRDefault="00EC7596" w:rsidP="00AC2915">
      <w:pPr>
        <w:pStyle w:val="SemEspaamento"/>
        <w:keepNext/>
        <w:jc w:val="center"/>
      </w:pPr>
      <w:r w:rsidRPr="00EC7596">
        <w:rPr>
          <w:noProof/>
        </w:rPr>
        <w:drawing>
          <wp:inline distT="0" distB="0" distL="0" distR="0" wp14:anchorId="280A8C5C" wp14:editId="45A8D991">
            <wp:extent cx="2193503" cy="3590203"/>
            <wp:effectExtent l="0" t="0" r="0" b="0"/>
            <wp:docPr id="1619011216" name="Imagem 1" descr="Uma imagem com texto, captura de ecrã, software, Ícone de computador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11216" name="Imagem 1" descr="Uma imagem com texto, captura de ecrã, software, Ícone de computador&#10;&#10;Os conteúdos gerados por IA poderão estar incorretos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1014" cy="360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C6D2" w14:textId="0EB48556" w:rsidR="00EC7596" w:rsidRDefault="00AC2915" w:rsidP="00AC2915">
      <w:pPr>
        <w:pStyle w:val="Legenda"/>
        <w:jc w:val="center"/>
        <w:rPr>
          <w:noProof/>
        </w:rPr>
      </w:pPr>
      <w:bookmarkStart w:id="25" w:name="_Toc192973386"/>
      <w:r>
        <w:t xml:space="preserve">Figura </w:t>
      </w:r>
      <w:fldSimple w:instr=" SEQ Figura \* ARABIC ">
        <w:r w:rsidR="005C5E50">
          <w:rPr>
            <w:noProof/>
          </w:rPr>
          <w:t>18</w:t>
        </w:r>
      </w:fldSimple>
      <w:r>
        <w:t>- Página pessoal</w:t>
      </w:r>
      <w:bookmarkEnd w:id="25"/>
    </w:p>
    <w:p w14:paraId="52B2436C" w14:textId="016C0341" w:rsidR="005E1183" w:rsidRDefault="005E1183">
      <w:pPr>
        <w:spacing w:before="0" w:after="160" w:line="259" w:lineRule="auto"/>
        <w:jc w:val="left"/>
        <w:rPr>
          <w:i/>
          <w:iCs/>
          <w:noProof/>
          <w:sz w:val="18"/>
          <w:szCs w:val="18"/>
        </w:rPr>
      </w:pPr>
    </w:p>
    <w:p w14:paraId="14B085EB" w14:textId="77777777" w:rsidR="00C5047B" w:rsidRDefault="00C5047B" w:rsidP="005A79BB">
      <w:pPr>
        <w:pStyle w:val="Legenda"/>
        <w:jc w:val="center"/>
        <w:rPr>
          <w:noProof/>
        </w:rPr>
      </w:pPr>
    </w:p>
    <w:p w14:paraId="0372146C" w14:textId="77777777" w:rsidR="00907438" w:rsidRDefault="00907438" w:rsidP="001032D0">
      <w:pPr>
        <w:tabs>
          <w:tab w:val="left" w:pos="2392"/>
        </w:tabs>
        <w:rPr>
          <w:noProof/>
        </w:rPr>
      </w:pPr>
    </w:p>
    <w:p w14:paraId="68D7C4DA" w14:textId="77777777" w:rsidR="00907438" w:rsidRDefault="00907438" w:rsidP="001032D0">
      <w:pPr>
        <w:tabs>
          <w:tab w:val="left" w:pos="2392"/>
        </w:tabs>
      </w:pPr>
    </w:p>
    <w:p w14:paraId="0F55DF08" w14:textId="497D8FD5" w:rsidR="00512264" w:rsidRDefault="00512264" w:rsidP="00512264">
      <w:pPr>
        <w:pStyle w:val="SemEspaamento"/>
      </w:pPr>
      <w:r>
        <w:lastRenderedPageBreak/>
        <w:tab/>
      </w:r>
      <w:r w:rsidRPr="00512264">
        <w:rPr>
          <w:noProof/>
        </w:rPr>
        <w:drawing>
          <wp:inline distT="0" distB="0" distL="0" distR="0" wp14:anchorId="65180360" wp14:editId="5FA9B1B7">
            <wp:extent cx="2056078" cy="3302187"/>
            <wp:effectExtent l="0" t="0" r="1905" b="0"/>
            <wp:docPr id="638170781" name="Imagem 1" descr="Uma imagem com texto, captura de ecrã, Cara human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70781" name="Imagem 1" descr="Uma imagem com texto, captura de ecrã, Cara humana&#10;&#10;Os conteúdos gerados por IA poderão estar incorretos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74375" cy="333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tab/>
      </w:r>
      <w:r w:rsidRPr="00512264">
        <w:rPr>
          <w:noProof/>
        </w:rPr>
        <w:drawing>
          <wp:inline distT="0" distB="0" distL="0" distR="0" wp14:anchorId="6A61231C" wp14:editId="5E99560F">
            <wp:extent cx="2034936" cy="3281491"/>
            <wp:effectExtent l="0" t="0" r="3810" b="0"/>
            <wp:docPr id="330289081" name="Imagem 1" descr="Uma imagem com texto, captura de ecrã, Tipo de letra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89081" name="Imagem 1" descr="Uma imagem com texto, captura de ecrã, Tipo de letra, número&#10;&#10;Os conteúdos gerados por IA poderão estar incorretos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6186" cy="329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5C84" w14:textId="7486AAC6" w:rsidR="00512264" w:rsidRDefault="00512264" w:rsidP="00512264">
      <w:pPr>
        <w:pStyle w:val="Legenda"/>
        <w:ind w:left="432" w:firstLine="708"/>
      </w:pPr>
      <w:bookmarkStart w:id="26" w:name="_Toc192973387"/>
      <w:r>
        <w:t xml:space="preserve">Figura </w:t>
      </w:r>
      <w:fldSimple w:instr=" SEQ Figura \* ARABIC ">
        <w:r w:rsidR="005C5E50">
          <w:rPr>
            <w:noProof/>
          </w:rPr>
          <w:t>19</w:t>
        </w:r>
      </w:fldSimple>
      <w:r>
        <w:t>- Categorias associadas</w:t>
      </w:r>
      <w:r>
        <w:tab/>
      </w:r>
      <w:r>
        <w:tab/>
        <w:t xml:space="preserve">        Figura </w:t>
      </w:r>
      <w:fldSimple w:instr=" SEQ Figura \* ARABIC ">
        <w:r w:rsidR="005C5E50">
          <w:rPr>
            <w:noProof/>
          </w:rPr>
          <w:t>20</w:t>
        </w:r>
      </w:fldSimple>
      <w:r>
        <w:t>- Cursos associados</w:t>
      </w:r>
      <w:bookmarkEnd w:id="26"/>
    </w:p>
    <w:p w14:paraId="54A217B6" w14:textId="77777777" w:rsidR="008A6C9F" w:rsidRDefault="008A6C9F" w:rsidP="008A6C9F"/>
    <w:p w14:paraId="381612B7" w14:textId="77777777" w:rsidR="008A6C9F" w:rsidRDefault="008A6C9F">
      <w:pPr>
        <w:spacing w:before="0" w:after="160" w:line="259" w:lineRule="auto"/>
        <w:jc w:val="left"/>
        <w:rPr>
          <w:rFonts w:ascii="Arial" w:eastAsiaTheme="majorEastAsia" w:hAnsi="Arial" w:cstheme="majorBidi"/>
          <w:b/>
          <w:sz w:val="48"/>
          <w:szCs w:val="32"/>
        </w:rPr>
      </w:pPr>
      <w:r>
        <w:br w:type="page"/>
      </w:r>
    </w:p>
    <w:p w14:paraId="28097D52" w14:textId="6974921B" w:rsidR="00C22F05" w:rsidRDefault="00AC2915" w:rsidP="00AC2915">
      <w:pPr>
        <w:pStyle w:val="Ttulo1"/>
      </w:pPr>
      <w:bookmarkStart w:id="27" w:name="_Toc192973430"/>
      <w:r>
        <w:lastRenderedPageBreak/>
        <w:t>Criar cursos</w:t>
      </w:r>
      <w:bookmarkEnd w:id="27"/>
    </w:p>
    <w:p w14:paraId="64F30B78" w14:textId="6EDB71BD" w:rsidR="00AC2915" w:rsidRDefault="00AC2915" w:rsidP="00AC2915">
      <w:pPr>
        <w:pStyle w:val="SemEspaamento"/>
        <w:ind w:firstLine="432"/>
      </w:pPr>
      <w:r>
        <w:t xml:space="preserve">A criação de cursos na plataforma é uma responsabilidade exclusiva do </w:t>
      </w:r>
      <w:r w:rsidRPr="00AC2915">
        <w:rPr>
          <w:rStyle w:val="Forte"/>
          <w:b w:val="0"/>
          <w:bCs w:val="0"/>
        </w:rPr>
        <w:t>gestor</w:t>
      </w:r>
      <w:r>
        <w:t>, isto é, apenas ele pode definir os detalhes do curso e garantir que a estrutura corresponde aos objetivos pedagógicos da instituição.</w:t>
      </w:r>
    </w:p>
    <w:p w14:paraId="4B0483CE" w14:textId="77777777" w:rsidR="00AC2915" w:rsidRDefault="00AC2915" w:rsidP="00AC2915">
      <w:pPr>
        <w:pStyle w:val="SemEspaamento"/>
      </w:pPr>
    </w:p>
    <w:p w14:paraId="5B0BF088" w14:textId="284E4BE6" w:rsidR="00AC2915" w:rsidRDefault="00AC2915" w:rsidP="00AC2915">
      <w:pPr>
        <w:pStyle w:val="SemEspaamento"/>
        <w:ind w:firstLine="432"/>
      </w:pPr>
      <w:r>
        <w:t xml:space="preserve">Durante a criação, o gestor preenche informações essenciais, como </w:t>
      </w:r>
      <w:r w:rsidRPr="00CA7326">
        <w:t>o</w:t>
      </w:r>
      <w:r w:rsidRPr="00CA7326">
        <w:rPr>
          <w:b/>
          <w:bCs/>
        </w:rPr>
        <w:t xml:space="preserve"> </w:t>
      </w:r>
      <w:r w:rsidRPr="00CA7326">
        <w:rPr>
          <w:rStyle w:val="Forte"/>
          <w:b w:val="0"/>
          <w:bCs w:val="0"/>
        </w:rPr>
        <w:t>nome do curso</w:t>
      </w:r>
      <w:r>
        <w:t xml:space="preserve">, o seu </w:t>
      </w:r>
      <w:r w:rsidRPr="00CA7326">
        <w:rPr>
          <w:rStyle w:val="Forte"/>
          <w:b w:val="0"/>
          <w:bCs w:val="0"/>
        </w:rPr>
        <w:t>estado</w:t>
      </w:r>
      <w:r>
        <w:t xml:space="preserve"> (ativo/inativo) e o </w:t>
      </w:r>
      <w:r w:rsidRPr="00CA7326">
        <w:rPr>
          <w:rStyle w:val="Forte"/>
          <w:b w:val="0"/>
          <w:bCs w:val="0"/>
        </w:rPr>
        <w:t>número de vagas disponíveis</w:t>
      </w:r>
      <w:r>
        <w:t xml:space="preserve">. Além disso, é ele quem atribui o </w:t>
      </w:r>
      <w:r w:rsidRPr="00CA7326">
        <w:rPr>
          <w:rStyle w:val="Forte"/>
          <w:b w:val="0"/>
          <w:bCs w:val="0"/>
        </w:rPr>
        <w:t>formador</w:t>
      </w:r>
      <w:r>
        <w:t xml:space="preserve"> responsável pelo curso</w:t>
      </w:r>
      <w:r w:rsidR="00CA7326">
        <w:t>.</w:t>
      </w:r>
    </w:p>
    <w:p w14:paraId="6E588000" w14:textId="77777777" w:rsidR="00AC2915" w:rsidRDefault="00AC2915" w:rsidP="00AC2915">
      <w:pPr>
        <w:pStyle w:val="SemEspaamento"/>
      </w:pPr>
    </w:p>
    <w:p w14:paraId="7417677F" w14:textId="77777777" w:rsidR="00AC2915" w:rsidRDefault="00AC2915" w:rsidP="00AC2915">
      <w:pPr>
        <w:pStyle w:val="SemEspaamento"/>
        <w:ind w:firstLine="432"/>
      </w:pPr>
      <w:r>
        <w:t xml:space="preserve">O curso é também categorizado de forma estruturada. O gestor escolhe o </w:t>
      </w:r>
      <w:r w:rsidRPr="00CA7326">
        <w:rPr>
          <w:rStyle w:val="Forte"/>
          <w:b w:val="0"/>
          <w:bCs w:val="0"/>
        </w:rPr>
        <w:t>tipo de curso</w:t>
      </w:r>
      <w:r>
        <w:t xml:space="preserve"> (síncrono ou assíncrono), define a </w:t>
      </w:r>
      <w:r w:rsidRPr="00CA7326">
        <w:rPr>
          <w:rStyle w:val="Forte"/>
          <w:b w:val="0"/>
          <w:bCs w:val="0"/>
        </w:rPr>
        <w:t>categoria</w:t>
      </w:r>
      <w:r>
        <w:t xml:space="preserve"> e, só depois, pode selecionar a </w:t>
      </w:r>
      <w:r w:rsidRPr="00CA7326">
        <w:rPr>
          <w:rStyle w:val="Forte"/>
          <w:b w:val="0"/>
          <w:bCs w:val="0"/>
        </w:rPr>
        <w:t>área correspondente</w:t>
      </w:r>
      <w:r>
        <w:t>. Esta hierarquia assegura uma organização coerente dentro da plataforma.</w:t>
      </w:r>
    </w:p>
    <w:p w14:paraId="65926DBF" w14:textId="77777777" w:rsidR="00CA7326" w:rsidRDefault="00CA7326" w:rsidP="00AC2915">
      <w:pPr>
        <w:pStyle w:val="SemEspaamento"/>
        <w:ind w:firstLine="432"/>
      </w:pPr>
    </w:p>
    <w:p w14:paraId="40EA6806" w14:textId="77777777" w:rsidR="00AC2915" w:rsidRDefault="00AC2915" w:rsidP="00CA7326">
      <w:pPr>
        <w:pStyle w:val="SemEspaamento"/>
        <w:ind w:firstLine="432"/>
      </w:pPr>
      <w:r>
        <w:t>Para garantir um planeamento adequado, são definidos ainda a</w:t>
      </w:r>
      <w:r w:rsidRPr="00CA7326">
        <w:rPr>
          <w:b/>
          <w:bCs/>
        </w:rPr>
        <w:t xml:space="preserve"> </w:t>
      </w:r>
      <w:r w:rsidRPr="00CA7326">
        <w:rPr>
          <w:rStyle w:val="Forte"/>
          <w:b w:val="0"/>
          <w:bCs w:val="0"/>
        </w:rPr>
        <w:t>data de início</w:t>
      </w:r>
      <w:r w:rsidRPr="00CA7326">
        <w:rPr>
          <w:b/>
          <w:bCs/>
        </w:rPr>
        <w:t xml:space="preserve"> </w:t>
      </w:r>
      <w:r w:rsidRPr="00CA7326">
        <w:t>e a</w:t>
      </w:r>
      <w:r w:rsidRPr="00CA7326">
        <w:rPr>
          <w:b/>
          <w:bCs/>
        </w:rPr>
        <w:t xml:space="preserve"> </w:t>
      </w:r>
      <w:r w:rsidRPr="00CA7326">
        <w:rPr>
          <w:rStyle w:val="Forte"/>
          <w:b w:val="0"/>
          <w:bCs w:val="0"/>
        </w:rPr>
        <w:t>data de fim</w:t>
      </w:r>
      <w:r>
        <w:t xml:space="preserve"> do curso. Finalmente, o gestor pode adicionar uma </w:t>
      </w:r>
      <w:r w:rsidRPr="00CA7326">
        <w:rPr>
          <w:rStyle w:val="Forte"/>
          <w:b w:val="0"/>
          <w:bCs w:val="0"/>
        </w:rPr>
        <w:t>descrição</w:t>
      </w:r>
      <w:r>
        <w:t>, permitindo que os interessados tenham uma visão geral sobre o conteúdo e os objetivos do curso antes de se inscreverem.</w:t>
      </w:r>
    </w:p>
    <w:p w14:paraId="5DD46EED" w14:textId="77777777" w:rsidR="00CA7326" w:rsidRDefault="00CA7326" w:rsidP="00CA7326">
      <w:pPr>
        <w:keepNext/>
        <w:jc w:val="center"/>
      </w:pPr>
      <w:r w:rsidRPr="00CA7326">
        <w:rPr>
          <w:noProof/>
        </w:rPr>
        <w:drawing>
          <wp:inline distT="0" distB="0" distL="0" distR="0" wp14:anchorId="233235DD" wp14:editId="2653B51B">
            <wp:extent cx="2309479" cy="3740178"/>
            <wp:effectExtent l="0" t="0" r="0" b="0"/>
            <wp:docPr id="224804705" name="Imagem 1" descr="Uma imagem com texto, captura de ecrã, software, Ícone de computador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04705" name="Imagem 1" descr="Uma imagem com texto, captura de ecrã, software, Ícone de computador&#10;&#10;Os conteúdos gerados por IA poderão estar incorretos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8680" cy="377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BC06" w14:textId="5D7CED07" w:rsidR="00AC2915" w:rsidRDefault="00CA7326" w:rsidP="00CA7326">
      <w:pPr>
        <w:pStyle w:val="Legenda"/>
        <w:jc w:val="center"/>
      </w:pPr>
      <w:bookmarkStart w:id="28" w:name="_Toc192973388"/>
      <w:r>
        <w:t xml:space="preserve">Figura </w:t>
      </w:r>
      <w:fldSimple w:instr=" SEQ Figura \* ARABIC ">
        <w:r w:rsidR="005C5E50">
          <w:rPr>
            <w:noProof/>
          </w:rPr>
          <w:t>21</w:t>
        </w:r>
      </w:fldSimple>
      <w:r>
        <w:t>-Criar curso</w:t>
      </w:r>
      <w:bookmarkEnd w:id="28"/>
    </w:p>
    <w:p w14:paraId="173E58C4" w14:textId="7A1F4A5C" w:rsidR="00CA7326" w:rsidRDefault="00CA7326" w:rsidP="00CA7326">
      <w:pPr>
        <w:tabs>
          <w:tab w:val="left" w:pos="6692"/>
        </w:tabs>
      </w:pPr>
      <w:r>
        <w:tab/>
      </w:r>
    </w:p>
    <w:p w14:paraId="741C8025" w14:textId="57710558" w:rsidR="00512264" w:rsidRPr="00512264" w:rsidRDefault="00CA7326">
      <w:pPr>
        <w:spacing w:before="0" w:after="160" w:line="259" w:lineRule="auto"/>
        <w:jc w:val="left"/>
      </w:pPr>
      <w:r>
        <w:br w:type="page"/>
      </w:r>
    </w:p>
    <w:p w14:paraId="208DC730" w14:textId="5CDBB786" w:rsidR="00CA7326" w:rsidRDefault="00CA7326" w:rsidP="00CA7326">
      <w:pPr>
        <w:pStyle w:val="Ttulo1"/>
      </w:pPr>
      <w:bookmarkStart w:id="29" w:name="_Toc192973431"/>
      <w:r w:rsidRPr="00CA7326">
        <w:lastRenderedPageBreak/>
        <w:t>BackOffice</w:t>
      </w:r>
      <w:bookmarkEnd w:id="29"/>
    </w:p>
    <w:p w14:paraId="13EEAE64" w14:textId="459ED383" w:rsidR="00CA7326" w:rsidRDefault="00CA7326" w:rsidP="00CA7326">
      <w:pPr>
        <w:pStyle w:val="SemEspaamento"/>
        <w:ind w:firstLine="432"/>
      </w:pPr>
      <w:r w:rsidRPr="00CA7326">
        <w:t>A página do BackOffice será um espaço dedicado à gestão e supervisão da plataforma, disponibilizando diversas informações e funcionalidades essenciais para os gestores.</w:t>
      </w:r>
    </w:p>
    <w:p w14:paraId="746780D8" w14:textId="77777777" w:rsidR="00CA7326" w:rsidRPr="00CA7326" w:rsidRDefault="00CA7326" w:rsidP="00CA7326">
      <w:pPr>
        <w:pStyle w:val="SemEspaamento"/>
      </w:pPr>
    </w:p>
    <w:p w14:paraId="46A4F131" w14:textId="60DC74F7" w:rsidR="00CA7326" w:rsidRPr="00CA7326" w:rsidRDefault="00CA7326" w:rsidP="00CA7326">
      <w:pPr>
        <w:pStyle w:val="SemEspaamento"/>
        <w:ind w:firstLine="360"/>
      </w:pPr>
      <w:r w:rsidRPr="00CA7326">
        <w:t xml:space="preserve">Uma das principais secções desta página será a visualização de gráficos estatísticos, permitindo uma análise detalhada do desempenho dos cursos e dos utilizadores. Entre os dados apresentados, </w:t>
      </w:r>
      <w:r>
        <w:t>pode ser exemplo os seguintes</w:t>
      </w:r>
      <w:r w:rsidRPr="00CA7326">
        <w:t>:</w:t>
      </w:r>
    </w:p>
    <w:p w14:paraId="40C5CDDA" w14:textId="77777777" w:rsidR="00CA7326" w:rsidRDefault="00CA7326">
      <w:pPr>
        <w:pStyle w:val="SemEspaamento"/>
        <w:numPr>
          <w:ilvl w:val="0"/>
          <w:numId w:val="8"/>
        </w:numPr>
      </w:pPr>
      <w:r w:rsidRPr="00CA7326">
        <w:rPr>
          <w:b/>
          <w:bCs/>
        </w:rPr>
        <w:t>Cursos com mais inscrições</w:t>
      </w:r>
      <w:r w:rsidRPr="00CA7326">
        <w:t xml:space="preserve"> – Mostra quais os cursos com maior procura.</w:t>
      </w:r>
    </w:p>
    <w:p w14:paraId="3FDEB589" w14:textId="77777777" w:rsidR="00CA7326" w:rsidRPr="00CA7326" w:rsidRDefault="00CA7326" w:rsidP="00CA7326">
      <w:pPr>
        <w:pStyle w:val="SemEspaamento"/>
        <w:ind w:left="360"/>
      </w:pPr>
    </w:p>
    <w:p w14:paraId="7F76F0FE" w14:textId="77777777" w:rsidR="00CA7326" w:rsidRDefault="00CA7326">
      <w:pPr>
        <w:pStyle w:val="SemEspaamento"/>
        <w:numPr>
          <w:ilvl w:val="0"/>
          <w:numId w:val="8"/>
        </w:numPr>
      </w:pPr>
      <w:r w:rsidRPr="00CA7326">
        <w:rPr>
          <w:b/>
          <w:bCs/>
        </w:rPr>
        <w:t>Curso com melhor avaliação</w:t>
      </w:r>
      <w:r w:rsidRPr="00CA7326">
        <w:t xml:space="preserve"> – Permite identificar quais cursos estão a receber as melhores classificações.</w:t>
      </w:r>
    </w:p>
    <w:p w14:paraId="408F0FC5" w14:textId="77777777" w:rsidR="00CA7326" w:rsidRPr="00CA7326" w:rsidRDefault="00CA7326" w:rsidP="00CA7326">
      <w:pPr>
        <w:pStyle w:val="SemEspaamento"/>
        <w:ind w:left="360"/>
      </w:pPr>
    </w:p>
    <w:p w14:paraId="11084772" w14:textId="77777777" w:rsidR="00CA7326" w:rsidRDefault="00CA7326">
      <w:pPr>
        <w:pStyle w:val="SemEspaamento"/>
        <w:numPr>
          <w:ilvl w:val="0"/>
          <w:numId w:val="8"/>
        </w:numPr>
      </w:pPr>
      <w:r w:rsidRPr="00CA7326">
        <w:rPr>
          <w:b/>
          <w:bCs/>
        </w:rPr>
        <w:t>Formandos com mais denúncias</w:t>
      </w:r>
      <w:r w:rsidRPr="00CA7326">
        <w:t xml:space="preserve"> – Exibe um registo dos utilizadores com maior número de denúncias.</w:t>
      </w:r>
    </w:p>
    <w:p w14:paraId="52631C61" w14:textId="77777777" w:rsidR="00CA7326" w:rsidRPr="00CA7326" w:rsidRDefault="00CA7326" w:rsidP="00CA7326">
      <w:pPr>
        <w:pStyle w:val="SemEspaamento"/>
      </w:pPr>
    </w:p>
    <w:p w14:paraId="05A9ADF8" w14:textId="77777777" w:rsidR="00CA7326" w:rsidRDefault="00CA7326" w:rsidP="00CA7326">
      <w:pPr>
        <w:pStyle w:val="SemEspaamento"/>
        <w:ind w:firstLine="360"/>
      </w:pPr>
      <w:r w:rsidRPr="00CA7326">
        <w:t>Além dos gráficos, a página do Backoffice também irá gerir denúncias, garantindo que os gestores possam analisar e tomar medidas sobre conteúdos ou comportamentos inadequados na plataforma.</w:t>
      </w:r>
    </w:p>
    <w:p w14:paraId="03709438" w14:textId="77777777" w:rsidR="00CA7326" w:rsidRPr="00CA7326" w:rsidRDefault="00CA7326" w:rsidP="00CA7326">
      <w:pPr>
        <w:pStyle w:val="SemEspaamento"/>
        <w:ind w:firstLine="360"/>
      </w:pPr>
    </w:p>
    <w:p w14:paraId="541C7984" w14:textId="077935A8" w:rsidR="00CA7326" w:rsidRDefault="00CA7326" w:rsidP="00CA7326">
      <w:pPr>
        <w:pStyle w:val="SemEspaamento"/>
        <w:ind w:firstLine="360"/>
      </w:pPr>
      <w:r w:rsidRPr="00CA7326">
        <w:t>Outro ponto importante é a gestão dos formadores que querem lecionar um curso. Nesta secção, os gestores poderão visualizar pedidos de formadores interessados em ministrar cursos e decidir se aceitam ou não essas candidaturas.</w:t>
      </w:r>
    </w:p>
    <w:p w14:paraId="0494476F" w14:textId="77777777" w:rsidR="00512264" w:rsidRDefault="00512264" w:rsidP="00CA7326">
      <w:pPr>
        <w:pStyle w:val="SemEspaamento"/>
        <w:ind w:firstLine="360"/>
      </w:pPr>
    </w:p>
    <w:p w14:paraId="1ECE13A3" w14:textId="77777777" w:rsidR="00512264" w:rsidRDefault="00512264" w:rsidP="00512264">
      <w:pPr>
        <w:pStyle w:val="SemEspaamento"/>
        <w:keepNext/>
        <w:ind w:firstLine="360"/>
        <w:jc w:val="center"/>
      </w:pPr>
      <w:r w:rsidRPr="00512264">
        <w:rPr>
          <w:noProof/>
        </w:rPr>
        <w:drawing>
          <wp:inline distT="0" distB="0" distL="0" distR="0" wp14:anchorId="45213249" wp14:editId="43CDF76B">
            <wp:extent cx="2188200" cy="3556834"/>
            <wp:effectExtent l="0" t="0" r="3175" b="5715"/>
            <wp:docPr id="20267026" name="Imagem 1" descr="Uma imagem com texto, diagrama, número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026" name="Imagem 1" descr="Uma imagem com texto, diagrama, número, file&#10;&#10;Os conteúdos gerados por IA poderão estar incorretos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6153" cy="356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A262" w14:textId="6EBB7B1F" w:rsidR="008B35B5" w:rsidRDefault="00512264" w:rsidP="00512264">
      <w:pPr>
        <w:pStyle w:val="Legenda"/>
        <w:jc w:val="center"/>
      </w:pPr>
      <w:bookmarkStart w:id="30" w:name="_Toc192973389"/>
      <w:r>
        <w:t xml:space="preserve">Figura </w:t>
      </w:r>
      <w:fldSimple w:instr=" SEQ Figura \* ARABIC ">
        <w:r w:rsidR="005C5E50">
          <w:rPr>
            <w:noProof/>
          </w:rPr>
          <w:t>22</w:t>
        </w:r>
      </w:fldSimple>
      <w:r>
        <w:t>- BackOffice</w:t>
      </w:r>
      <w:bookmarkEnd w:id="30"/>
    </w:p>
    <w:p w14:paraId="4DC850C4" w14:textId="1C6B23E0" w:rsidR="008B35B5" w:rsidRDefault="008B35B5">
      <w:pPr>
        <w:spacing w:before="0" w:after="160" w:line="259" w:lineRule="auto"/>
        <w:jc w:val="left"/>
      </w:pPr>
      <w:r>
        <w:br w:type="page"/>
      </w:r>
    </w:p>
    <w:p w14:paraId="554C0331" w14:textId="68D5353B" w:rsidR="008B35B5" w:rsidRDefault="008B35B5" w:rsidP="008B35B5">
      <w:pPr>
        <w:pStyle w:val="Ttulo1"/>
      </w:pPr>
      <w:bookmarkStart w:id="31" w:name="_Toc192973432"/>
      <w:r>
        <w:lastRenderedPageBreak/>
        <w:t>Funcionalidades da aplicação</w:t>
      </w:r>
      <w:bookmarkEnd w:id="31"/>
    </w:p>
    <w:p w14:paraId="2D6D7B20" w14:textId="77777777" w:rsidR="008B35B5" w:rsidRDefault="008B35B5" w:rsidP="008B35B5">
      <w:pPr>
        <w:keepNext/>
        <w:jc w:val="center"/>
      </w:pPr>
      <w:r w:rsidRPr="008B35B5">
        <w:drawing>
          <wp:inline distT="0" distB="0" distL="0" distR="0" wp14:anchorId="15A5D974" wp14:editId="3FCECA62">
            <wp:extent cx="3956557" cy="5967385"/>
            <wp:effectExtent l="0" t="0" r="6350" b="0"/>
            <wp:docPr id="1429845777" name="Imagem 1" descr="Uma imagem com texto, captura de ecrã, documento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45777" name="Imagem 1" descr="Uma imagem com texto, captura de ecrã, documento, Tipo de letra&#10;&#10;Os conteúdos gerados por IA poderão estar incorretos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8720" cy="597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B1B1" w14:textId="48C82C81" w:rsidR="008B35B5" w:rsidRPr="008B35B5" w:rsidRDefault="008B35B5" w:rsidP="008B35B5">
      <w:pPr>
        <w:pStyle w:val="Legenda"/>
        <w:jc w:val="center"/>
      </w:pPr>
      <w:bookmarkStart w:id="32" w:name="_Toc192973390"/>
      <w:r>
        <w:t xml:space="preserve">Figura </w:t>
      </w:r>
      <w:fldSimple w:instr=" SEQ Figura \* ARABIC ">
        <w:r w:rsidR="005C5E50">
          <w:rPr>
            <w:noProof/>
          </w:rPr>
          <w:t>23</w:t>
        </w:r>
      </w:fldSimple>
      <w:r>
        <w:t>- Funcionalidades da aplicação</w:t>
      </w:r>
      <w:bookmarkEnd w:id="32"/>
    </w:p>
    <w:sectPr w:rsidR="008B35B5" w:rsidRPr="008B35B5" w:rsidSect="002467F0">
      <w:headerReference w:type="default" r:id="rId35"/>
      <w:footerReference w:type="default" r:id="rId36"/>
      <w:type w:val="oddPage"/>
      <w:pgSz w:w="11906" w:h="16838" w:code="9"/>
      <w:pgMar w:top="1418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405C67" w14:textId="77777777" w:rsidR="00381640" w:rsidRDefault="00381640" w:rsidP="00F007A6">
      <w:pPr>
        <w:spacing w:before="0" w:after="0" w:line="240" w:lineRule="auto"/>
      </w:pPr>
      <w:r>
        <w:separator/>
      </w:r>
    </w:p>
  </w:endnote>
  <w:endnote w:type="continuationSeparator" w:id="0">
    <w:p w14:paraId="44039E05" w14:textId="77777777" w:rsidR="00381640" w:rsidRDefault="00381640" w:rsidP="00F007A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35410839"/>
      <w:docPartObj>
        <w:docPartGallery w:val="Page Numbers (Bottom of Page)"/>
        <w:docPartUnique/>
      </w:docPartObj>
    </w:sdtPr>
    <w:sdtContent>
      <w:p w14:paraId="46BEE689" w14:textId="77777777" w:rsidR="00384F91" w:rsidRDefault="00384F91" w:rsidP="00F007A6">
        <w:pPr>
          <w:pStyle w:val="Rodap"/>
          <w:pBdr>
            <w:top w:val="single" w:sz="4" w:space="1" w:color="auto"/>
          </w:pBdr>
          <w:jc w:val="right"/>
        </w:pPr>
        <w:r>
          <w:fldChar w:fldCharType="begin"/>
        </w:r>
        <w:r w:rsidRPr="008A314A">
          <w:instrText>PAGE   \* MERGEFORMAT</w:instrText>
        </w:r>
        <w:r>
          <w:fldChar w:fldCharType="separate"/>
        </w:r>
        <w:r w:rsidR="004E7EDC">
          <w:rPr>
            <w:noProof/>
          </w:rPr>
          <w:t>6</w:t>
        </w:r>
        <w:r>
          <w:fldChar w:fldCharType="end"/>
        </w:r>
      </w:p>
    </w:sdtContent>
  </w:sdt>
  <w:p w14:paraId="249EFA1A" w14:textId="77777777" w:rsidR="00384F91" w:rsidRDefault="00384F9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8FB967" w14:textId="77777777" w:rsidR="00381640" w:rsidRDefault="00381640" w:rsidP="00F007A6">
      <w:pPr>
        <w:spacing w:before="0" w:after="0" w:line="240" w:lineRule="auto"/>
      </w:pPr>
      <w:r>
        <w:separator/>
      </w:r>
    </w:p>
  </w:footnote>
  <w:footnote w:type="continuationSeparator" w:id="0">
    <w:p w14:paraId="7AEDC122" w14:textId="77777777" w:rsidR="00381640" w:rsidRDefault="00381640" w:rsidP="00F007A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EAA2AA" w14:textId="77777777" w:rsidR="00384F91" w:rsidRDefault="00384F91" w:rsidP="008A314A">
    <w:pPr>
      <w:pStyle w:val="Cabealho"/>
      <w:pBdr>
        <w:bottom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1604C7"/>
    <w:multiLevelType w:val="multilevel"/>
    <w:tmpl w:val="BEB2682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/>
        <w:bCs w:val="0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9B334F2"/>
    <w:multiLevelType w:val="hybridMultilevel"/>
    <w:tmpl w:val="51606A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401754"/>
    <w:multiLevelType w:val="hybridMultilevel"/>
    <w:tmpl w:val="3522AE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C90E83"/>
    <w:multiLevelType w:val="hybridMultilevel"/>
    <w:tmpl w:val="E4DAFD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E90616"/>
    <w:multiLevelType w:val="hybridMultilevel"/>
    <w:tmpl w:val="31FC06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BE1421"/>
    <w:multiLevelType w:val="hybridMultilevel"/>
    <w:tmpl w:val="E70441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273875"/>
    <w:multiLevelType w:val="hybridMultilevel"/>
    <w:tmpl w:val="1FBE08B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76BE3021"/>
    <w:multiLevelType w:val="hybridMultilevel"/>
    <w:tmpl w:val="3F5870DC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7ED033A3"/>
    <w:multiLevelType w:val="multilevel"/>
    <w:tmpl w:val="5936D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2702407">
    <w:abstractNumId w:val="0"/>
  </w:num>
  <w:num w:numId="2" w16cid:durableId="1867063245">
    <w:abstractNumId w:val="2"/>
  </w:num>
  <w:num w:numId="3" w16cid:durableId="1423993041">
    <w:abstractNumId w:val="5"/>
  </w:num>
  <w:num w:numId="4" w16cid:durableId="35204737">
    <w:abstractNumId w:val="1"/>
  </w:num>
  <w:num w:numId="5" w16cid:durableId="1395466007">
    <w:abstractNumId w:val="7"/>
  </w:num>
  <w:num w:numId="6" w16cid:durableId="210848291">
    <w:abstractNumId w:val="6"/>
  </w:num>
  <w:num w:numId="7" w16cid:durableId="1944679243">
    <w:abstractNumId w:val="3"/>
  </w:num>
  <w:num w:numId="8" w16cid:durableId="1312103304">
    <w:abstractNumId w:val="4"/>
  </w:num>
  <w:num w:numId="9" w16cid:durableId="611088485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11A"/>
    <w:rsid w:val="0000059C"/>
    <w:rsid w:val="00020BAD"/>
    <w:rsid w:val="0003474F"/>
    <w:rsid w:val="00044292"/>
    <w:rsid w:val="00050A5E"/>
    <w:rsid w:val="00055376"/>
    <w:rsid w:val="0006014E"/>
    <w:rsid w:val="000621AB"/>
    <w:rsid w:val="0006593D"/>
    <w:rsid w:val="000845D8"/>
    <w:rsid w:val="000B3A2F"/>
    <w:rsid w:val="000C4A4D"/>
    <w:rsid w:val="001032D0"/>
    <w:rsid w:val="001064F6"/>
    <w:rsid w:val="001209CA"/>
    <w:rsid w:val="00141E81"/>
    <w:rsid w:val="001423DA"/>
    <w:rsid w:val="0014509C"/>
    <w:rsid w:val="00162A53"/>
    <w:rsid w:val="001704DB"/>
    <w:rsid w:val="00171C91"/>
    <w:rsid w:val="00186E4C"/>
    <w:rsid w:val="00187FC4"/>
    <w:rsid w:val="001A2FB0"/>
    <w:rsid w:val="001B4264"/>
    <w:rsid w:val="001D390F"/>
    <w:rsid w:val="001D6DF8"/>
    <w:rsid w:val="001F6FE6"/>
    <w:rsid w:val="00203330"/>
    <w:rsid w:val="002044D2"/>
    <w:rsid w:val="00213CB0"/>
    <w:rsid w:val="00221353"/>
    <w:rsid w:val="002312DB"/>
    <w:rsid w:val="002467F0"/>
    <w:rsid w:val="00247067"/>
    <w:rsid w:val="0026558F"/>
    <w:rsid w:val="00267D39"/>
    <w:rsid w:val="002752D3"/>
    <w:rsid w:val="00275B3D"/>
    <w:rsid w:val="00277BEF"/>
    <w:rsid w:val="002844D3"/>
    <w:rsid w:val="00294CC0"/>
    <w:rsid w:val="0029712A"/>
    <w:rsid w:val="002A698E"/>
    <w:rsid w:val="002B642B"/>
    <w:rsid w:val="002E348F"/>
    <w:rsid w:val="002E54E0"/>
    <w:rsid w:val="002F27DC"/>
    <w:rsid w:val="002F6344"/>
    <w:rsid w:val="0031472D"/>
    <w:rsid w:val="00327445"/>
    <w:rsid w:val="0033010B"/>
    <w:rsid w:val="0033083D"/>
    <w:rsid w:val="00331D42"/>
    <w:rsid w:val="00342CA6"/>
    <w:rsid w:val="0036184C"/>
    <w:rsid w:val="00362EF3"/>
    <w:rsid w:val="00362FB4"/>
    <w:rsid w:val="00381640"/>
    <w:rsid w:val="00384F91"/>
    <w:rsid w:val="003861D5"/>
    <w:rsid w:val="00386749"/>
    <w:rsid w:val="003B2248"/>
    <w:rsid w:val="003C74A3"/>
    <w:rsid w:val="003C795F"/>
    <w:rsid w:val="003D711A"/>
    <w:rsid w:val="003E5E3E"/>
    <w:rsid w:val="003F04AB"/>
    <w:rsid w:val="0041516C"/>
    <w:rsid w:val="00421714"/>
    <w:rsid w:val="00431496"/>
    <w:rsid w:val="00433BD4"/>
    <w:rsid w:val="00443E19"/>
    <w:rsid w:val="00446EE0"/>
    <w:rsid w:val="004500EC"/>
    <w:rsid w:val="00457CB5"/>
    <w:rsid w:val="00467699"/>
    <w:rsid w:val="00476833"/>
    <w:rsid w:val="00482E08"/>
    <w:rsid w:val="004A04A8"/>
    <w:rsid w:val="004A0BEC"/>
    <w:rsid w:val="004A6E0D"/>
    <w:rsid w:val="004C2CC4"/>
    <w:rsid w:val="004C3A27"/>
    <w:rsid w:val="004C5725"/>
    <w:rsid w:val="004E7EDC"/>
    <w:rsid w:val="004F11FB"/>
    <w:rsid w:val="004F1BD9"/>
    <w:rsid w:val="004F27D2"/>
    <w:rsid w:val="004F5F87"/>
    <w:rsid w:val="00512264"/>
    <w:rsid w:val="005215D2"/>
    <w:rsid w:val="0053213A"/>
    <w:rsid w:val="005413A7"/>
    <w:rsid w:val="00543F1E"/>
    <w:rsid w:val="00576649"/>
    <w:rsid w:val="00586001"/>
    <w:rsid w:val="005A1A78"/>
    <w:rsid w:val="005A45AE"/>
    <w:rsid w:val="005A79BB"/>
    <w:rsid w:val="005C5E50"/>
    <w:rsid w:val="005C6BBD"/>
    <w:rsid w:val="005C787C"/>
    <w:rsid w:val="005D4E75"/>
    <w:rsid w:val="005E1183"/>
    <w:rsid w:val="00636D7A"/>
    <w:rsid w:val="006408A8"/>
    <w:rsid w:val="00643EBA"/>
    <w:rsid w:val="00664E57"/>
    <w:rsid w:val="00671704"/>
    <w:rsid w:val="00671AA0"/>
    <w:rsid w:val="00675159"/>
    <w:rsid w:val="00676ECB"/>
    <w:rsid w:val="006A0A30"/>
    <w:rsid w:val="006C58E0"/>
    <w:rsid w:val="006D5BF4"/>
    <w:rsid w:val="006E252D"/>
    <w:rsid w:val="006F63F0"/>
    <w:rsid w:val="00703C16"/>
    <w:rsid w:val="00706BEF"/>
    <w:rsid w:val="007271A2"/>
    <w:rsid w:val="007367DA"/>
    <w:rsid w:val="007371CF"/>
    <w:rsid w:val="007433D8"/>
    <w:rsid w:val="00752916"/>
    <w:rsid w:val="0076758D"/>
    <w:rsid w:val="00776CEA"/>
    <w:rsid w:val="00777C88"/>
    <w:rsid w:val="00786834"/>
    <w:rsid w:val="007A0BED"/>
    <w:rsid w:val="007A3FC0"/>
    <w:rsid w:val="007C68FF"/>
    <w:rsid w:val="007D2E6B"/>
    <w:rsid w:val="007F5E43"/>
    <w:rsid w:val="00811AEC"/>
    <w:rsid w:val="00834FB2"/>
    <w:rsid w:val="008447AB"/>
    <w:rsid w:val="00844D37"/>
    <w:rsid w:val="0085102C"/>
    <w:rsid w:val="00856D3D"/>
    <w:rsid w:val="00866D80"/>
    <w:rsid w:val="008751A3"/>
    <w:rsid w:val="00894E38"/>
    <w:rsid w:val="0089596E"/>
    <w:rsid w:val="008A314A"/>
    <w:rsid w:val="008A6C9F"/>
    <w:rsid w:val="008B35B5"/>
    <w:rsid w:val="008B3F1F"/>
    <w:rsid w:val="008C5AF3"/>
    <w:rsid w:val="008D3E3F"/>
    <w:rsid w:val="008F7D63"/>
    <w:rsid w:val="00907438"/>
    <w:rsid w:val="009268A1"/>
    <w:rsid w:val="00936EBF"/>
    <w:rsid w:val="00947E3F"/>
    <w:rsid w:val="00961561"/>
    <w:rsid w:val="00983DCF"/>
    <w:rsid w:val="009A747C"/>
    <w:rsid w:val="009D17E0"/>
    <w:rsid w:val="00A05972"/>
    <w:rsid w:val="00A50D19"/>
    <w:rsid w:val="00A5540B"/>
    <w:rsid w:val="00A86335"/>
    <w:rsid w:val="00AB2D2D"/>
    <w:rsid w:val="00AC2915"/>
    <w:rsid w:val="00AD2B7E"/>
    <w:rsid w:val="00AE06C6"/>
    <w:rsid w:val="00B32A4E"/>
    <w:rsid w:val="00B434B5"/>
    <w:rsid w:val="00B5726D"/>
    <w:rsid w:val="00B75B0C"/>
    <w:rsid w:val="00B86CA6"/>
    <w:rsid w:val="00BE433C"/>
    <w:rsid w:val="00BE762E"/>
    <w:rsid w:val="00C22F05"/>
    <w:rsid w:val="00C5047B"/>
    <w:rsid w:val="00C548B1"/>
    <w:rsid w:val="00C61987"/>
    <w:rsid w:val="00C748E2"/>
    <w:rsid w:val="00C90232"/>
    <w:rsid w:val="00C90CD4"/>
    <w:rsid w:val="00CA7326"/>
    <w:rsid w:val="00CA7EC5"/>
    <w:rsid w:val="00CB16BE"/>
    <w:rsid w:val="00D02A5F"/>
    <w:rsid w:val="00D20611"/>
    <w:rsid w:val="00D332A4"/>
    <w:rsid w:val="00D5698A"/>
    <w:rsid w:val="00D646E8"/>
    <w:rsid w:val="00D960BB"/>
    <w:rsid w:val="00DA1F32"/>
    <w:rsid w:val="00DA609B"/>
    <w:rsid w:val="00DA7C25"/>
    <w:rsid w:val="00DB1A49"/>
    <w:rsid w:val="00DB1F9B"/>
    <w:rsid w:val="00DB6867"/>
    <w:rsid w:val="00DB7B9D"/>
    <w:rsid w:val="00DE6720"/>
    <w:rsid w:val="00DE7D9B"/>
    <w:rsid w:val="00DF20C3"/>
    <w:rsid w:val="00DF6B01"/>
    <w:rsid w:val="00E00B64"/>
    <w:rsid w:val="00E565DD"/>
    <w:rsid w:val="00EA6212"/>
    <w:rsid w:val="00EC7596"/>
    <w:rsid w:val="00ED07D4"/>
    <w:rsid w:val="00ED1253"/>
    <w:rsid w:val="00EF7CE3"/>
    <w:rsid w:val="00F007A6"/>
    <w:rsid w:val="00F03743"/>
    <w:rsid w:val="00F446D8"/>
    <w:rsid w:val="00F70588"/>
    <w:rsid w:val="00FA7E13"/>
    <w:rsid w:val="00FC2836"/>
    <w:rsid w:val="00FC71F4"/>
    <w:rsid w:val="00FE0AE6"/>
    <w:rsid w:val="00FF1A0F"/>
    <w:rsid w:val="00FF4062"/>
    <w:rsid w:val="00FF5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04988F"/>
  <w15:chartTrackingRefBased/>
  <w15:docId w15:val="{169D797F-7A3C-484A-A172-9C6EA167A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3A2F"/>
    <w:pPr>
      <w:spacing w:before="120" w:after="240"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F007A6"/>
    <w:pPr>
      <w:keepNext/>
      <w:keepLines/>
      <w:numPr>
        <w:numId w:val="1"/>
      </w:numPr>
      <w:spacing w:before="360"/>
      <w:outlineLvl w:val="0"/>
    </w:pPr>
    <w:rPr>
      <w:rFonts w:ascii="Arial" w:eastAsiaTheme="majorEastAsia" w:hAnsi="Arial" w:cstheme="majorBidi"/>
      <w:b/>
      <w:sz w:val="4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007A6"/>
    <w:pPr>
      <w:keepNext/>
      <w:keepLines/>
      <w:numPr>
        <w:ilvl w:val="1"/>
        <w:numId w:val="1"/>
      </w:numPr>
      <w:spacing w:before="360"/>
      <w:outlineLvl w:val="1"/>
    </w:pPr>
    <w:rPr>
      <w:rFonts w:ascii="Arial" w:eastAsiaTheme="majorEastAsia" w:hAnsi="Arial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C2836"/>
    <w:pPr>
      <w:keepNext/>
      <w:keepLines/>
      <w:numPr>
        <w:ilvl w:val="2"/>
        <w:numId w:val="1"/>
      </w:numPr>
      <w:spacing w:before="360"/>
      <w:outlineLvl w:val="2"/>
    </w:pPr>
    <w:rPr>
      <w:rFonts w:ascii="Arial" w:eastAsiaTheme="majorEastAsia" w:hAnsi="Arial" w:cstheme="majorBidi"/>
      <w:b/>
      <w:sz w:val="26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331D4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331D4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331D4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331D4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331D4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331D4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F007A6"/>
    <w:rPr>
      <w:rFonts w:ascii="Arial" w:eastAsiaTheme="majorEastAsia" w:hAnsi="Arial" w:cstheme="majorBidi"/>
      <w:b/>
      <w:sz w:val="48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007A6"/>
    <w:rPr>
      <w:rFonts w:ascii="Arial" w:eastAsiaTheme="majorEastAsia" w:hAnsi="Arial" w:cstheme="majorBidi"/>
      <w:b/>
      <w:sz w:val="32"/>
      <w:szCs w:val="26"/>
    </w:rPr>
  </w:style>
  <w:style w:type="paragraph" w:styleId="Ttulo">
    <w:name w:val="Title"/>
    <w:basedOn w:val="Normal"/>
    <w:next w:val="Normal"/>
    <w:link w:val="TtuloCarter"/>
    <w:uiPriority w:val="10"/>
    <w:qFormat/>
    <w:rsid w:val="00F007A6"/>
    <w:pPr>
      <w:spacing w:before="360"/>
      <w:contextualSpacing/>
    </w:pPr>
    <w:rPr>
      <w:rFonts w:ascii="Arial" w:eastAsiaTheme="majorEastAsia" w:hAnsi="Arial" w:cstheme="majorBidi"/>
      <w:b/>
      <w:spacing w:val="-10"/>
      <w:kern w:val="28"/>
      <w:sz w:val="48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007A6"/>
    <w:rPr>
      <w:rFonts w:ascii="Arial" w:eastAsiaTheme="majorEastAsia" w:hAnsi="Arial" w:cstheme="majorBidi"/>
      <w:b/>
      <w:spacing w:val="-10"/>
      <w:kern w:val="28"/>
      <w:sz w:val="48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F007A6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007A6"/>
    <w:rPr>
      <w:rFonts w:ascii="Times New Roman" w:hAnsi="Times New Roman"/>
      <w:sz w:val="24"/>
    </w:rPr>
  </w:style>
  <w:style w:type="paragraph" w:styleId="Rodap">
    <w:name w:val="footer"/>
    <w:basedOn w:val="Normal"/>
    <w:link w:val="RodapCarter"/>
    <w:uiPriority w:val="99"/>
    <w:unhideWhenUsed/>
    <w:rsid w:val="00F007A6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007A6"/>
    <w:rPr>
      <w:rFonts w:ascii="Times New Roman" w:hAnsi="Times New Roman"/>
      <w:sz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FC2836"/>
    <w:rPr>
      <w:rFonts w:ascii="Arial" w:eastAsiaTheme="majorEastAsia" w:hAnsi="Arial" w:cstheme="majorBidi"/>
      <w:b/>
      <w:sz w:val="26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331D42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331D42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331D42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331D42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331D4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331D4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egenda">
    <w:name w:val="caption"/>
    <w:basedOn w:val="Normal"/>
    <w:next w:val="Normal"/>
    <w:uiPriority w:val="35"/>
    <w:unhideWhenUsed/>
    <w:qFormat/>
    <w:rsid w:val="00643EBA"/>
    <w:pPr>
      <w:spacing w:before="0" w:after="200" w:line="240" w:lineRule="auto"/>
    </w:pPr>
    <w:rPr>
      <w:i/>
      <w:iCs/>
      <w:sz w:val="18"/>
      <w:szCs w:val="18"/>
    </w:rPr>
  </w:style>
  <w:style w:type="paragraph" w:styleId="SemEspaamento">
    <w:name w:val="No Spacing"/>
    <w:uiPriority w:val="1"/>
    <w:qFormat/>
    <w:rsid w:val="00FC2836"/>
    <w:pPr>
      <w:spacing w:after="0" w:line="240" w:lineRule="auto"/>
      <w:jc w:val="both"/>
    </w:pPr>
    <w:rPr>
      <w:rFonts w:ascii="Times New Roman" w:hAnsi="Times New Roman"/>
      <w:sz w:val="24"/>
    </w:rPr>
  </w:style>
  <w:style w:type="table" w:styleId="TabelacomGrelha">
    <w:name w:val="Table Grid"/>
    <w:basedOn w:val="Tabelanormal"/>
    <w:uiPriority w:val="59"/>
    <w:rsid w:val="00FC28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ndice">
    <w:name w:val="TOC Heading"/>
    <w:basedOn w:val="Ttulo1"/>
    <w:next w:val="Normal"/>
    <w:uiPriority w:val="39"/>
    <w:unhideWhenUsed/>
    <w:qFormat/>
    <w:rsid w:val="00362EF3"/>
    <w:pPr>
      <w:numPr>
        <w:numId w:val="0"/>
      </w:numPr>
      <w:spacing w:before="240" w:after="0" w:line="259" w:lineRule="auto"/>
      <w:jc w:val="left"/>
      <w:outlineLvl w:val="9"/>
    </w:pPr>
    <w:rPr>
      <w:b w:val="0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362EF3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362EF3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362EF3"/>
    <w:pPr>
      <w:spacing w:after="100"/>
      <w:ind w:left="480"/>
    </w:pPr>
  </w:style>
  <w:style w:type="character" w:styleId="Hiperligao">
    <w:name w:val="Hyperlink"/>
    <w:basedOn w:val="Tipodeletrapredefinidodopargrafo"/>
    <w:uiPriority w:val="99"/>
    <w:unhideWhenUsed/>
    <w:rsid w:val="00362EF3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362EF3"/>
    <w:pPr>
      <w:spacing w:after="0"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162A53"/>
    <w:pPr>
      <w:spacing w:before="0"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162A53"/>
    <w:rPr>
      <w:rFonts w:ascii="Times New Roman" w:hAnsi="Times New Roman"/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162A53"/>
    <w:rPr>
      <w:vertAlign w:val="superscri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1064F6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064F6"/>
    <w:rPr>
      <w:rFonts w:ascii="Segoe UI" w:hAnsi="Segoe UI" w:cs="Segoe UI"/>
      <w:sz w:val="18"/>
      <w:szCs w:val="18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76758D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76758D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76758D"/>
    <w:rPr>
      <w:rFonts w:ascii="Times New Roman" w:hAnsi="Times New Roman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6758D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6758D"/>
    <w:rPr>
      <w:rFonts w:ascii="Times New Roman" w:hAnsi="Times New Roman"/>
      <w:b/>
      <w:bCs/>
      <w:sz w:val="20"/>
      <w:szCs w:val="2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5726D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2213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221353"/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y2iqfc">
    <w:name w:val="y2iqfc"/>
    <w:basedOn w:val="Tipodeletrapredefinidodopargrafo"/>
    <w:rsid w:val="00221353"/>
  </w:style>
  <w:style w:type="character" w:styleId="Hiperligaovisitada">
    <w:name w:val="FollowedHyperlink"/>
    <w:basedOn w:val="Tipodeletrapredefinidodopargrafo"/>
    <w:uiPriority w:val="99"/>
    <w:semiHidden/>
    <w:unhideWhenUsed/>
    <w:rsid w:val="00C90CD4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936EB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pt-PT"/>
    </w:rPr>
  </w:style>
  <w:style w:type="paragraph" w:customStyle="1" w:styleId="Default">
    <w:name w:val="Default"/>
    <w:rsid w:val="00457CB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6408A8"/>
    <w:pPr>
      <w:ind w:left="720"/>
      <w:contextualSpacing/>
    </w:pPr>
  </w:style>
  <w:style w:type="character" w:styleId="Forte">
    <w:name w:val="Strong"/>
    <w:basedOn w:val="Tipodeletrapredefinidodopargrafo"/>
    <w:uiPriority w:val="22"/>
    <w:qFormat/>
    <w:rsid w:val="002E54E0"/>
    <w:rPr>
      <w:b/>
      <w:bCs/>
    </w:rPr>
  </w:style>
  <w:style w:type="character" w:customStyle="1" w:styleId="overflow-hidden">
    <w:name w:val="overflow-hidden"/>
    <w:basedOn w:val="Tipodeletrapredefinidodopargrafo"/>
    <w:rsid w:val="003C79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8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75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764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140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71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16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85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4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8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1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2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66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88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1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6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11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958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8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41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519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170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68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12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0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3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2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609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40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88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1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30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28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6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48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48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1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0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51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74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839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75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1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25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03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2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4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15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28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45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64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2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49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23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68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307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6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8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97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31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95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01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53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127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35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71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911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90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2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8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678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477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00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433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6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11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377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43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5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849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3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2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39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68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5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54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3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280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322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52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21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91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86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48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7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197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76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266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69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879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76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753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99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7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4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64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05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74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714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1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3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20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70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5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3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7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692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95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70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19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72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31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7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88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70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13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bna\AppData\Local\Temp\bd75c1d1-ec42-4431-af25-03eb52493d25_ModeloRelatorioSO%20(1).zip.d25\ModeloRelatorioSO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73DCAF-2E11-4BAB-94A0-715BC755C5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ModeloRelatorioSO.dotx</Template>
  <TotalTime>4</TotalTime>
  <Pages>1</Pages>
  <Words>2389</Words>
  <Characters>12902</Characters>
  <Application>Microsoft Office Word</Application>
  <DocSecurity>0</DocSecurity>
  <Lines>107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Nadais</dc:creator>
  <cp:keywords/>
  <dc:description/>
  <cp:lastModifiedBy>Rodrigo Filipe Abreu Santos</cp:lastModifiedBy>
  <cp:revision>7</cp:revision>
  <cp:lastPrinted>2025-03-15T23:23:00Z</cp:lastPrinted>
  <dcterms:created xsi:type="dcterms:W3CDTF">2025-03-15T23:19:00Z</dcterms:created>
  <dcterms:modified xsi:type="dcterms:W3CDTF">2025-03-15T23:24:00Z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quental@estv.ipv.pt@www.mendeley.com</vt:lpwstr>
  </property>
  <property fmtid="{D5CDD505-2E9C-101B-9397-08002B2CF9AE}" pid="4" name="Mendeley Citation Style_1">
    <vt:lpwstr>http://www.zotero.org/styles/apa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16th edition (author-date)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(author-date)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7th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